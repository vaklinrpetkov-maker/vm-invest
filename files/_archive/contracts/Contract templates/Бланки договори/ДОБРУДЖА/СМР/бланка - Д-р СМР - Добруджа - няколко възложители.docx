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4A627CE7" w14:textId="088B9F2B" w:rsidR="0002126C" w:rsidRPr="007F4EE3" w:rsidRDefault="00215592" w:rsidP="007F4EE3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2A02635B" w14:textId="77777777" w:rsidR="0002126C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</w:p>
    <w:p w14:paraId="399C443E" w14:textId="0DF5AB3B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r w:rsidR="00C1527A" w:rsidRPr="008B0E79">
        <w:rPr>
          <w:b/>
          <w:sz w:val="22"/>
          <w:szCs w:val="22"/>
          <w:lang w:val="bg"/>
        </w:rPr>
        <w:t>„</w:t>
      </w:r>
      <w:r w:rsidR="00C1527A" w:rsidRPr="008B0E79">
        <w:rPr>
          <w:b/>
          <w:color w:val="000000"/>
          <w:lang w:val="bg-BG"/>
        </w:rPr>
        <w:t>ХОУМНОВЕЙТ“ ЕООД, ЕИК 206117553</w:t>
      </w:r>
      <w:r w:rsidR="00C1527A" w:rsidRPr="008B0E79">
        <w:rPr>
          <w:color w:val="000000"/>
          <w:lang w:val="bg-BG"/>
        </w:rPr>
        <w:t xml:space="preserve">, със седалище и адрес на управление гр. София, бул. „Черни връх“ 38Б, ет. 3, офис 9, представлявано от управителя Васил Ангелов Михайлов </w:t>
      </w:r>
      <w:r w:rsidR="00C1527A" w:rsidRPr="008B0E79">
        <w:rPr>
          <w:color w:val="000000"/>
          <w:highlight w:val="green"/>
          <w:lang w:val="bg-BG"/>
        </w:rPr>
        <w:t xml:space="preserve">чрез пълномощника си Александра </w:t>
      </w:r>
      <w:proofErr w:type="spellStart"/>
      <w:r w:rsidR="00C1527A" w:rsidRPr="008B0E79">
        <w:rPr>
          <w:color w:val="000000"/>
          <w:highlight w:val="green"/>
          <w:lang w:val="bg-BG"/>
        </w:rPr>
        <w:t>Ивова</w:t>
      </w:r>
      <w:proofErr w:type="spellEnd"/>
      <w:r w:rsidR="00C1527A" w:rsidRPr="008B0E79">
        <w:rPr>
          <w:color w:val="000000"/>
          <w:highlight w:val="green"/>
          <w:lang w:val="bg-BG"/>
        </w:rPr>
        <w:t xml:space="preserve"> </w:t>
      </w:r>
      <w:proofErr w:type="spellStart"/>
      <w:r w:rsidR="00C1527A" w:rsidRPr="008B0E79">
        <w:rPr>
          <w:color w:val="000000"/>
          <w:highlight w:val="green"/>
          <w:lang w:val="bg-BG"/>
        </w:rPr>
        <w:t>Сейрекова</w:t>
      </w:r>
      <w:proofErr w:type="spellEnd"/>
      <w:r w:rsidR="00C1527A" w:rsidRPr="008B0E79">
        <w:rPr>
          <w:color w:val="000000"/>
          <w:highlight w:val="green"/>
          <w:lang w:val="bg-BG"/>
        </w:rPr>
        <w:t xml:space="preserve">, упълномощена съгласно нотариално заверено пълномощно с рег. № 10042 от 30.09.2025 г. на нотариус Юлиан </w:t>
      </w:r>
      <w:proofErr w:type="spellStart"/>
      <w:r w:rsidR="00C1527A" w:rsidRPr="008B0E79">
        <w:rPr>
          <w:color w:val="000000"/>
          <w:highlight w:val="green"/>
          <w:lang w:val="bg-BG"/>
        </w:rPr>
        <w:t>Комсалов</w:t>
      </w:r>
      <w:proofErr w:type="spellEnd"/>
      <w:r w:rsidR="00C1527A" w:rsidRPr="008B0E79">
        <w:rPr>
          <w:color w:val="000000"/>
          <w:highlight w:val="green"/>
          <w:lang w:val="bg-BG"/>
        </w:rPr>
        <w:t>, рег. № 646 на НК, с район на действие Софийски районен съд,</w:t>
      </w:r>
      <w:r w:rsidR="00C1527A" w:rsidRPr="008B0E79">
        <w:rPr>
          <w:color w:val="000000"/>
          <w:lang w:val="bg-BG"/>
        </w:rPr>
        <w:t xml:space="preserve"> /</w:t>
      </w:r>
      <w:r w:rsidR="00C1527A" w:rsidRPr="008B0E79">
        <w:rPr>
          <w:color w:val="000000"/>
          <w:highlight w:val="cyan"/>
          <w:lang w:val="bg-BG"/>
        </w:rPr>
        <w:t xml:space="preserve">чрез пълномощника си Христина Георгиева Петрова, упълномощена съгласно нотариално заверено пълномощно с рег. № 9179 от 02.09.2025 г. и рег. № 9180 от 02.09.2025 г. на нотариус Юлиан </w:t>
      </w:r>
      <w:proofErr w:type="spellStart"/>
      <w:r w:rsidR="00C1527A" w:rsidRPr="008B0E79">
        <w:rPr>
          <w:color w:val="000000"/>
          <w:highlight w:val="cyan"/>
          <w:lang w:val="bg-BG"/>
        </w:rPr>
        <w:t>Комсалов</w:t>
      </w:r>
      <w:proofErr w:type="spellEnd"/>
      <w:r w:rsidR="00C1527A" w:rsidRPr="008B0E79">
        <w:rPr>
          <w:color w:val="000000"/>
          <w:highlight w:val="cyan"/>
          <w:lang w:val="bg-BG"/>
        </w:rPr>
        <w:t>, рег. № 646 на НК, с район на действие Софийски районен съд</w:t>
      </w:r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</w:p>
    <w:p w14:paraId="4DC05F4D" w14:textId="595A5FC3" w:rsidR="002950B8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2950B8">
        <w:rPr>
          <w:bCs/>
          <w:lang w:val="bg-BG"/>
        </w:rPr>
        <w:t xml:space="preserve"> и</w:t>
      </w:r>
    </w:p>
    <w:p w14:paraId="3472E004" w14:textId="2A7DAAFD" w:rsidR="007F4EE3" w:rsidRPr="007F4EE3" w:rsidRDefault="002950B8" w:rsidP="003F3764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lang w:val="bg-BG"/>
        </w:rPr>
        <w:t>3</w:t>
      </w:r>
      <w:r w:rsidRPr="007F4EE3">
        <w:rPr>
          <w:b/>
          <w:bCs/>
          <w:lang w:val="bg-BG"/>
        </w:rPr>
        <w:t xml:space="preserve">. </w:t>
      </w:r>
      <w:r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Pr="007F4EE3">
        <w:rPr>
          <w:color w:val="0D0D0D" w:themeColor="text1" w:themeTint="F2"/>
          <w:highlight w:val="yellow"/>
          <w:lang w:val="bg-BG"/>
        </w:rPr>
        <w:t xml:space="preserve">ЕГН …………, </w:t>
      </w:r>
      <w:proofErr w:type="spellStart"/>
      <w:r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Pr="007F4EE3">
        <w:rPr>
          <w:color w:val="0D0D0D" w:themeColor="text1" w:themeTint="F2"/>
          <w:highlight w:val="yellow"/>
          <w:lang w:val="bg-BG"/>
        </w:rPr>
        <w:t>. № ………., изд. на ………г. от МВР …….., с постоянен адрес: гр. …………….</w:t>
      </w:r>
      <w:r>
        <w:rPr>
          <w:color w:val="0D0D0D" w:themeColor="text1" w:themeTint="F2"/>
          <w:lang w:val="bg-BG"/>
        </w:rPr>
        <w:t xml:space="preserve">, </w:t>
      </w:r>
      <w:r w:rsidR="00215592" w:rsidRPr="007F4EE3">
        <w:rPr>
          <w:lang w:val="bg-BG"/>
        </w:rPr>
        <w:t>наричан</w:t>
      </w:r>
      <w:r>
        <w:rPr>
          <w:lang w:val="bg-BG"/>
        </w:rPr>
        <w:t>и</w:t>
      </w:r>
      <w:r w:rsidR="00215592" w:rsidRPr="007F4EE3">
        <w:rPr>
          <w:lang w:val="bg-BG"/>
        </w:rPr>
        <w:t xml:space="preserve"> по-долу за краткост </w:t>
      </w:r>
      <w:r w:rsidR="00C53757" w:rsidRPr="007F4EE3">
        <w:rPr>
          <w:b/>
          <w:bCs/>
          <w:lang w:val="bg-BG"/>
        </w:rPr>
        <w:t>ВЪЗЛОЖИТЕЛ</w:t>
      </w:r>
      <w:r>
        <w:rPr>
          <w:b/>
          <w:bCs/>
          <w:lang w:val="bg-BG"/>
        </w:rPr>
        <w:t>И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27C17B1E" w14:textId="77777777" w:rsidR="00C1527A" w:rsidRDefault="007F4EE3" w:rsidP="00C1527A">
      <w:pPr>
        <w:pStyle w:val="afb"/>
        <w:spacing w:after="60" w:line="216" w:lineRule="auto"/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="00C1527A" w:rsidRPr="00641B12">
        <w:rPr>
          <w:highlight w:val="yellow"/>
          <w:lang w:val="bg-BG"/>
        </w:rPr>
        <w:t>следния/те</w:t>
      </w:r>
      <w:r w:rsidR="00C1527A" w:rsidRPr="00641B12">
        <w:rPr>
          <w:lang w:val="bg-BG"/>
        </w:rPr>
        <w:t xml:space="preserve"> </w:t>
      </w:r>
      <w:r w:rsidR="00C1527A" w:rsidRPr="00641B12">
        <w:rPr>
          <w:highlight w:val="yellow"/>
          <w:lang w:val="bg-BG"/>
        </w:rPr>
        <w:t>недвижим/и имот/и (имота/</w:t>
      </w:r>
      <w:proofErr w:type="spellStart"/>
      <w:r w:rsidR="00C1527A" w:rsidRPr="00641B12">
        <w:rPr>
          <w:highlight w:val="yellow"/>
          <w:lang w:val="bg-BG"/>
        </w:rPr>
        <w:t>ите</w:t>
      </w:r>
      <w:proofErr w:type="spellEnd"/>
      <w:r w:rsidR="00C1527A" w:rsidRPr="00641B12">
        <w:rPr>
          <w:highlight w:val="yellow"/>
          <w:lang w:val="bg-BG"/>
        </w:rPr>
        <w:t>),</w:t>
      </w:r>
      <w:r w:rsidR="00C1527A" w:rsidRPr="00641B12">
        <w:rPr>
          <w:lang w:val="bg-BG"/>
        </w:rPr>
        <w:t xml:space="preserve"> </w:t>
      </w:r>
      <w:r w:rsidR="00C1527A" w:rsidRPr="00641B12">
        <w:rPr>
          <w:highlight w:val="yellow"/>
          <w:lang w:val="bg-BG"/>
        </w:rPr>
        <w:t>който/които</w:t>
      </w:r>
      <w:r w:rsidR="00C1527A" w:rsidRPr="00641B12">
        <w:rPr>
          <w:lang w:val="bg-BG"/>
        </w:rPr>
        <w:t xml:space="preserve"> ще се </w:t>
      </w:r>
      <w:r w:rsidR="00C1527A" w:rsidRPr="00641B12">
        <w:rPr>
          <w:highlight w:val="yellow"/>
          <w:lang w:val="bg-BG"/>
        </w:rPr>
        <w:t>намира/т</w:t>
      </w:r>
      <w:r w:rsidR="00C1527A" w:rsidRPr="00641B12">
        <w:rPr>
          <w:lang w:val="bg-BG"/>
        </w:rPr>
        <w:t xml:space="preserve"> в</w:t>
      </w:r>
      <w:r w:rsidR="00C1527A" w:rsidRPr="002A289A">
        <w:rPr>
          <w:b/>
          <w:bCs/>
          <w:lang w:val="bg-BG"/>
        </w:rPr>
        <w:t xml:space="preserve"> сграда  Добруджа, </w:t>
      </w:r>
      <w:r w:rsidR="00C1527A" w:rsidRPr="002A289A">
        <w:rPr>
          <w:lang w:val="bg-BG"/>
        </w:rPr>
        <w:t xml:space="preserve">която ще бъде построена в ПОЗЕМЛЕН ИМОТ с идентификатор 68134.1611.2099, находящ се в гр. София, р-н „Студентски“, ж.к. „Малинова долина“, съгласно кадастралната карта  и кадастралните регистри, одобрени със Заповед №РД-18-38/10.07.2012г. на Изпълнителния директор на АГКК, и последно изменение, засягащо поземления имот: няма, с адрес: гр. София, район „Студентски”, ж.к. „Малинова долина“, с площ: 1988 кв.м., трайно предназначение на територията: Урбанизирана, начин на трайно ползване: Незастроен имот за жилищни нужди, предишен идентификатор: няма, с номер по предходен план: 2099, квартал 85, парцел: II ,  при граници: поземлени имоти с идентификатори: 68134.1611.6138, 68134.1611.6140, 68134.1611.2076, 68134.1611.2286, 68134.1611.3617 и 68134.1611.5960, който имот съгласно Заповед № РД-50-14/15.04.2013г. на Община Столична, област София-град, район „Студентски“, влязла в сила на 02.05.2013г., вписана в СВ-София вх.рег.№65328, акт №140, том  CLIX от 18.12.2013г., представлява: УПИ II-2099 , кв.85 </w:t>
      </w:r>
      <w:proofErr w:type="spellStart"/>
      <w:r w:rsidR="00C1527A" w:rsidRPr="002A289A">
        <w:rPr>
          <w:lang w:val="bg-BG"/>
        </w:rPr>
        <w:t>м.“Малинова</w:t>
      </w:r>
      <w:proofErr w:type="spellEnd"/>
      <w:r w:rsidR="00C1527A" w:rsidRPr="002A289A">
        <w:rPr>
          <w:lang w:val="bg-BG"/>
        </w:rPr>
        <w:t xml:space="preserve"> долина части 1-ва, 2-ра, 3-та, 4-та, 5-та и 6-та“, с площ от 1988 кв.м., при съседи: север – УПИ I -2286  и улица, юг - УПИ X-2075  и  УПИ I – за общ. жилищно строителство, търговия и битови  услуги, кв. 15, изток - УПИ III-2076 и запад – УПИ XI – 3617 и съгласно комбинирана скица  за пълна или частична идентичност, издадена от ГИС София ЕООД - представляващ ПИ с идентификатор 68134.1611.2099 по КККР на СО, район Студентски,  </w:t>
      </w:r>
      <w:r w:rsidR="00C1527A" w:rsidRPr="002A289A">
        <w:rPr>
          <w:highlight w:val="yellow"/>
          <w:lang w:val="bg-BG"/>
        </w:rPr>
        <w:t>който/които имот/и ще представлява/т:</w:t>
      </w:r>
    </w:p>
    <w:p w14:paraId="0B1C4B9B" w14:textId="449D0916" w:rsidR="007F4EE3" w:rsidRP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lastRenderedPageBreak/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3AB9055C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7594BE3C" w14:textId="77777777" w:rsidR="00C1527A" w:rsidRPr="00641B12" w:rsidRDefault="007F4EE3" w:rsidP="00C1527A">
      <w:pPr>
        <w:jc w:val="both"/>
        <w:rPr>
          <w:lang w:val="bg-BG"/>
        </w:rPr>
      </w:pPr>
      <w:r w:rsidRPr="007F4EE3">
        <w:rPr>
          <w:b/>
          <w:bCs/>
        </w:rPr>
        <w:t>1.</w:t>
      </w:r>
      <w:r w:rsidR="003B5665" w:rsidRPr="007F4EE3">
        <w:t xml:space="preserve"> </w:t>
      </w:r>
      <w:proofErr w:type="spellStart"/>
      <w:r w:rsidR="003B5665" w:rsidRPr="007F4EE3">
        <w:t>Цената</w:t>
      </w:r>
      <w:proofErr w:type="spellEnd"/>
      <w:r w:rsidR="003B5665" w:rsidRPr="007F4EE3">
        <w:t xml:space="preserve">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D320B">
        <w:t>договора</w:t>
      </w:r>
      <w:proofErr w:type="spellEnd"/>
      <w:r w:rsidR="003B5665" w:rsidRPr="007F4EE3">
        <w:t xml:space="preserve"> </w:t>
      </w:r>
      <w:proofErr w:type="spellStart"/>
      <w:r w:rsidR="003B5665" w:rsidRPr="007F4EE3">
        <w:t>се</w:t>
      </w:r>
      <w:proofErr w:type="spellEnd"/>
      <w:r w:rsidR="003B5665" w:rsidRPr="007F4EE3">
        <w:t xml:space="preserve"> </w:t>
      </w:r>
      <w:proofErr w:type="spellStart"/>
      <w:r w:rsidR="003B5665" w:rsidRPr="007F4EE3">
        <w:t>заплаща</w:t>
      </w:r>
      <w:proofErr w:type="spellEnd"/>
      <w:r w:rsidR="003B5665" w:rsidRPr="007F4EE3">
        <w:t xml:space="preserve"> </w:t>
      </w:r>
      <w:proofErr w:type="spellStart"/>
      <w:r w:rsidR="003B5665" w:rsidRPr="007F4EE3">
        <w:t>от</w:t>
      </w:r>
      <w:proofErr w:type="spellEnd"/>
      <w:r w:rsidR="003B5665" w:rsidRPr="007F4EE3">
        <w:t xml:space="preserve"> ВЪЗЛОЖИТЕЛ</w:t>
      </w:r>
      <w:r w:rsidR="002950B8">
        <w:rPr>
          <w:lang w:val="bg-BG"/>
        </w:rPr>
        <w:t>ИТЕ</w:t>
      </w:r>
      <w:r w:rsidR="003B5665" w:rsidRPr="007F4EE3">
        <w:t xml:space="preserve">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B5665" w:rsidRPr="007F4EE3">
        <w:t>банкова</w:t>
      </w:r>
      <w:proofErr w:type="spellEnd"/>
      <w:r w:rsidR="003B5665" w:rsidRPr="007F4EE3">
        <w:t xml:space="preserve"> </w:t>
      </w:r>
      <w:proofErr w:type="spellStart"/>
      <w:r w:rsidR="003B5665" w:rsidRPr="007F4EE3">
        <w:t>сметка</w:t>
      </w:r>
      <w:proofErr w:type="spellEnd"/>
      <w:r w:rsidR="003B5665" w:rsidRPr="007F4EE3">
        <w:t xml:space="preserve"> </w:t>
      </w:r>
      <w:proofErr w:type="spellStart"/>
      <w:r w:rsidR="003B5665" w:rsidRPr="007F4EE3">
        <w:t>на</w:t>
      </w:r>
      <w:proofErr w:type="spellEnd"/>
      <w:r w:rsidR="003B5665" w:rsidRPr="007F4EE3">
        <w:t xml:space="preserve"> </w:t>
      </w:r>
      <w:r w:rsidR="00C1527A">
        <w:rPr>
          <w:lang w:val="bg-BG"/>
        </w:rPr>
        <w:t>„</w:t>
      </w:r>
      <w:proofErr w:type="spellStart"/>
      <w:proofErr w:type="gramStart"/>
      <w:r w:rsidR="00C1527A">
        <w:rPr>
          <w:lang w:val="bg-BG"/>
        </w:rPr>
        <w:t>Хоумновейт</w:t>
      </w:r>
      <w:proofErr w:type="spellEnd"/>
      <w:r w:rsidR="00C1527A">
        <w:rPr>
          <w:lang w:val="bg-BG"/>
        </w:rPr>
        <w:t>“ ЕООД</w:t>
      </w:r>
      <w:proofErr w:type="gramEnd"/>
      <w:r w:rsidR="00C1527A">
        <w:rPr>
          <w:lang w:val="bg-BG"/>
        </w:rPr>
        <w:t xml:space="preserve"> </w:t>
      </w:r>
      <w:r w:rsidR="00C1527A" w:rsidRPr="00641B12">
        <w:rPr>
          <w:lang w:val="bg-BG"/>
        </w:rPr>
        <w:t xml:space="preserve">с IBAN в </w:t>
      </w:r>
      <w:r w:rsidR="00C1527A">
        <w:rPr>
          <w:lang w:val="bg-BG"/>
        </w:rPr>
        <w:t>евро</w:t>
      </w:r>
      <w:r w:rsidR="00C1527A" w:rsidRPr="00641B12">
        <w:rPr>
          <w:lang w:val="bg-BG"/>
        </w:rPr>
        <w:t xml:space="preserve"> </w:t>
      </w:r>
      <w:r w:rsidR="00C1527A" w:rsidRPr="002A289A">
        <w:t xml:space="preserve">BG90UNCR70001524841166, </w:t>
      </w:r>
      <w:proofErr w:type="spellStart"/>
      <w:r w:rsidR="00C1527A" w:rsidRPr="002A289A">
        <w:t>открита</w:t>
      </w:r>
      <w:proofErr w:type="spellEnd"/>
      <w:r w:rsidR="00C1527A" w:rsidRPr="002A289A">
        <w:t xml:space="preserve"> в </w:t>
      </w:r>
      <w:proofErr w:type="spellStart"/>
      <w:r w:rsidR="00C1527A" w:rsidRPr="002A289A">
        <w:t>УниКредит</w:t>
      </w:r>
      <w:proofErr w:type="spellEnd"/>
      <w:r w:rsidR="00C1527A" w:rsidRPr="002A289A">
        <w:t xml:space="preserve"> </w:t>
      </w:r>
      <w:proofErr w:type="spellStart"/>
      <w:r w:rsidR="00C1527A" w:rsidRPr="002A289A">
        <w:t>Булбанк</w:t>
      </w:r>
      <w:proofErr w:type="spellEnd"/>
      <w:r w:rsidR="00C1527A">
        <w:rPr>
          <w:lang w:val="bg-BG"/>
        </w:rPr>
        <w:t xml:space="preserve">, </w:t>
      </w:r>
      <w:r w:rsidR="00C1527A" w:rsidRPr="00641B12">
        <w:rPr>
          <w:lang w:val="bg-BG"/>
        </w:rPr>
        <w:t>както следва:</w:t>
      </w:r>
    </w:p>
    <w:p w14:paraId="122A011D" w14:textId="77777777" w:rsidR="00C1527A" w:rsidRDefault="00C1527A" w:rsidP="00C1527A">
      <w:pPr>
        <w:jc w:val="both"/>
        <w:rPr>
          <w:b/>
          <w:bCs/>
          <w:highlight w:val="yellow"/>
          <w:lang w:val="bg-BG"/>
        </w:rPr>
      </w:pPr>
    </w:p>
    <w:p w14:paraId="6E280BA4" w14:textId="0832711C" w:rsidR="003B5665" w:rsidRPr="007F4EE3" w:rsidRDefault="003D320B" w:rsidP="00C1527A">
      <w:pPr>
        <w:jc w:val="both"/>
        <w:rPr>
          <w:highlight w:val="yellow"/>
        </w:rPr>
      </w:pPr>
      <w:r w:rsidRPr="003D320B">
        <w:rPr>
          <w:b/>
          <w:bCs/>
          <w:highlight w:val="yellow"/>
        </w:rPr>
        <w:t>1.1</w:t>
      </w:r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Първата</w:t>
      </w:r>
      <w:proofErr w:type="spellEnd"/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вноска</w:t>
      </w:r>
      <w:proofErr w:type="spellEnd"/>
      <w:r w:rsidR="003B5665" w:rsidRPr="007F4EE3">
        <w:rPr>
          <w:highlight w:val="yellow"/>
        </w:rPr>
        <w:t xml:space="preserve"> в размер на </w:t>
      </w:r>
      <w:r w:rsidR="001B0F0A" w:rsidRPr="003D320B">
        <w:rPr>
          <w:b/>
          <w:bCs/>
          <w:highlight w:val="yellow"/>
        </w:rPr>
        <w:t>…………</w:t>
      </w:r>
      <w:r w:rsidR="009D6B90" w:rsidRPr="003D320B">
        <w:rPr>
          <w:b/>
          <w:bCs/>
          <w:highlight w:val="yellow"/>
        </w:rPr>
        <w:t xml:space="preserve"> евро (</w:t>
      </w:r>
      <w:r w:rsidR="001B0F0A" w:rsidRPr="003D320B">
        <w:rPr>
          <w:b/>
          <w:bCs/>
          <w:highlight w:val="yellow"/>
        </w:rPr>
        <w:t>……………….</w:t>
      </w:r>
      <w:r w:rsidR="009D6B90" w:rsidRPr="003D320B">
        <w:rPr>
          <w:b/>
          <w:bCs/>
          <w:highlight w:val="yellow"/>
        </w:rPr>
        <w:t>)</w:t>
      </w:r>
      <w:r w:rsidRPr="003D320B">
        <w:rPr>
          <w:b/>
          <w:bCs/>
          <w:highlight w:val="yellow"/>
        </w:rPr>
        <w:t xml:space="preserve"> без ДДС</w:t>
      </w:r>
      <w:r w:rsidR="009D6B90" w:rsidRPr="007F4EE3">
        <w:rPr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lastRenderedPageBreak/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0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0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39EB2020" w14:textId="77777777" w:rsidR="00C1527A" w:rsidRPr="00641B12" w:rsidRDefault="003D320B" w:rsidP="00C1527A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="00C1527A" w:rsidRPr="00641B12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 </w:t>
      </w:r>
      <w:r w:rsidR="00C1527A">
        <w:rPr>
          <w:rFonts w:ascii="Times New Roman" w:hAnsi="Times New Roman" w:cs="Times New Roman"/>
        </w:rPr>
        <w:t xml:space="preserve">18 месеца </w:t>
      </w:r>
      <w:r w:rsidR="00C1527A" w:rsidRPr="002A289A">
        <w:rPr>
          <w:rFonts w:ascii="Times New Roman" w:hAnsi="Times New Roman" w:cs="Times New Roman"/>
        </w:rPr>
        <w:t>от Протокол Образец № 2 за откриване на строителна площадка</w:t>
      </w:r>
      <w:r w:rsidR="00C1527A">
        <w:rPr>
          <w:rFonts w:ascii="Times New Roman" w:hAnsi="Times New Roman" w:cs="Times New Roman"/>
        </w:rPr>
        <w:t>. Д</w:t>
      </w:r>
      <w:r w:rsidR="00C1527A" w:rsidRPr="002A289A">
        <w:rPr>
          <w:rFonts w:ascii="Times New Roman" w:hAnsi="Times New Roman" w:cs="Times New Roman"/>
        </w:rPr>
        <w:t>а осигури констативен Акт-образец 1</w:t>
      </w:r>
      <w:r w:rsidR="00C1527A">
        <w:rPr>
          <w:rFonts w:ascii="Times New Roman" w:hAnsi="Times New Roman" w:cs="Times New Roman"/>
        </w:rPr>
        <w:t xml:space="preserve">5 за сградата в срок до </w:t>
      </w:r>
      <w:r w:rsidR="00C1527A" w:rsidRPr="002A289A">
        <w:rPr>
          <w:rFonts w:ascii="Times New Roman" w:hAnsi="Times New Roman" w:cs="Times New Roman"/>
        </w:rPr>
        <w:t>в срок до 30 месеца от Протокол Образец № 2 за откриване на строителна площадка</w:t>
      </w:r>
      <w:r w:rsidR="00C1527A">
        <w:rPr>
          <w:rFonts w:ascii="Times New Roman" w:hAnsi="Times New Roman" w:cs="Times New Roman"/>
        </w:rPr>
        <w:t>.</w:t>
      </w:r>
      <w:r w:rsidR="00C1527A" w:rsidRPr="00641B12">
        <w:rPr>
          <w:rFonts w:ascii="Times New Roman" w:hAnsi="Times New Roman" w:cs="Times New Roman"/>
        </w:rPr>
        <w:t xml:space="preserve"> </w:t>
      </w:r>
      <w:r w:rsidR="00C1527A" w:rsidRPr="00641B12">
        <w:rPr>
          <w:rFonts w:ascii="Times New Roman" w:hAnsi="Times New Roman" w:cs="Times New Roman"/>
          <w:b/>
          <w:bCs/>
        </w:rPr>
        <w:t xml:space="preserve">Да снабди сградата с разрешение за ползване в срок до </w:t>
      </w:r>
      <w:r w:rsidR="00C1527A" w:rsidRPr="002A289A">
        <w:rPr>
          <w:rFonts w:ascii="Times New Roman" w:hAnsi="Times New Roman" w:cs="Times New Roman"/>
        </w:rPr>
        <w:t>36 месеца от Протокол Образец № 2 за откриване на строителна площадка</w:t>
      </w:r>
      <w:r w:rsidR="00C1527A" w:rsidRPr="002A289A">
        <w:rPr>
          <w:rFonts w:ascii="Times New Roman" w:hAnsi="Times New Roman" w:cs="Times New Roman"/>
          <w:b/>
          <w:bCs/>
        </w:rPr>
        <w:t>, к</w:t>
      </w:r>
      <w:r w:rsidR="00C1527A" w:rsidRPr="00641B12">
        <w:rPr>
          <w:rFonts w:ascii="Times New Roman" w:hAnsi="Times New Roman" w:cs="Times New Roman"/>
          <w:b/>
          <w:bCs/>
        </w:rPr>
        <w:t xml:space="preserve">ато този срок е окончателен и не подлежи на удължаване. </w:t>
      </w:r>
    </w:p>
    <w:p w14:paraId="5FA0367C" w14:textId="0C3C5042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инфраструктура, както и да снабди сградата с Разрешение за ползване/Удостоверение за въвеждане в експлоатация.</w:t>
      </w:r>
    </w:p>
    <w:p w14:paraId="20571C53" w14:textId="1F1797AB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8E6577F" w14:textId="33110C8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 или </w:t>
      </w:r>
      <w:r w:rsidR="002950B8">
        <w:rPr>
          <w:rFonts w:ascii="Times New Roman" w:hAnsi="Times New Roman" w:cs="Times New Roman"/>
        </w:rPr>
        <w:t>техен</w:t>
      </w:r>
      <w:r w:rsidR="00215592" w:rsidRPr="007F4EE3">
        <w:rPr>
          <w:rFonts w:ascii="Times New Roman" w:hAnsi="Times New Roman" w:cs="Times New Roman"/>
        </w:rPr>
        <w:t xml:space="preserve">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2950B8">
        <w:rPr>
          <w:rFonts w:ascii="Times New Roman" w:hAnsi="Times New Roman" w:cs="Times New Roman"/>
        </w:rPr>
        <w:t>гат</w:t>
      </w:r>
      <w:r w:rsidR="00215592" w:rsidRPr="007F4EE3">
        <w:rPr>
          <w:rFonts w:ascii="Times New Roman" w:hAnsi="Times New Roman" w:cs="Times New Roman"/>
        </w:rPr>
        <w:t xml:space="preserve"> да го отстран</w:t>
      </w:r>
      <w:r w:rsidR="002950B8">
        <w:rPr>
          <w:rFonts w:ascii="Times New Roman" w:hAnsi="Times New Roman" w:cs="Times New Roman"/>
        </w:rPr>
        <w:t>ят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сам</w:t>
      </w:r>
      <w:r w:rsidR="002950B8">
        <w:rPr>
          <w:rFonts w:ascii="Times New Roman" w:hAnsi="Times New Roman" w:cs="Times New Roman"/>
        </w:rPr>
        <w:t>и</w:t>
      </w:r>
      <w:r w:rsidR="00215592" w:rsidRPr="007F4EE3">
        <w:rPr>
          <w:rFonts w:ascii="Times New Roman" w:hAnsi="Times New Roman" w:cs="Times New Roman"/>
        </w:rPr>
        <w:t xml:space="preserve">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0894E1E4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сградата, като заплати направените преди откриване на индивидуалните партиди разходи за </w:t>
      </w:r>
      <w:proofErr w:type="spellStart"/>
      <w:r w:rsidR="00215592" w:rsidRPr="007F4EE3">
        <w:rPr>
          <w:rFonts w:ascii="Times New Roman" w:hAnsi="Times New Roman" w:cs="Times New Roman"/>
        </w:rPr>
        <w:t>ел.енергия</w:t>
      </w:r>
      <w:proofErr w:type="spellEnd"/>
      <w:r w:rsidR="00215592" w:rsidRPr="007F4EE3">
        <w:rPr>
          <w:rFonts w:ascii="Times New Roman" w:hAnsi="Times New Roman" w:cs="Times New Roman"/>
        </w:rPr>
        <w:t xml:space="preserve"> и вода.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0FA830E2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1" w:name="_Hlk92885132"/>
      <w:r w:rsidRPr="003D320B">
        <w:rPr>
          <w:color w:val="auto"/>
          <w:lang w:val="bg-BG"/>
        </w:rPr>
        <w:lastRenderedPageBreak/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1"/>
      <w:proofErr w:type="spellStart"/>
      <w:r w:rsidR="002950B8">
        <w:rPr>
          <w:color w:val="auto"/>
          <w:lang w:val="bg-BG"/>
        </w:rPr>
        <w:t>Взложителите</w:t>
      </w:r>
      <w:proofErr w:type="spellEnd"/>
    </w:p>
    <w:p w14:paraId="112B6F30" w14:textId="6628FB23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</w:t>
      </w:r>
      <w:r w:rsidR="002950B8">
        <w:rPr>
          <w:rFonts w:ascii="Times New Roman" w:hAnsi="Times New Roman" w:cs="Times New Roman"/>
        </w:rPr>
        <w:t>ят</w:t>
      </w:r>
      <w:r w:rsidR="00215592" w:rsidRPr="007F4EE3">
        <w:rPr>
          <w:rFonts w:ascii="Times New Roman" w:hAnsi="Times New Roman" w:cs="Times New Roman"/>
        </w:rPr>
        <w:t xml:space="preserve">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42DACEEE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подпиш</w:t>
      </w:r>
      <w:r w:rsidR="002950B8">
        <w:rPr>
          <w:rFonts w:ascii="Times New Roman" w:hAnsi="Times New Roman" w:cs="Times New Roman"/>
        </w:rPr>
        <w:t>ат</w:t>
      </w:r>
      <w:r w:rsidR="00215592" w:rsidRPr="007F4EE3">
        <w:rPr>
          <w:rFonts w:ascii="Times New Roman" w:hAnsi="Times New Roman" w:cs="Times New Roman"/>
        </w:rPr>
        <w:t xml:space="preserve"> необходимите документи за откриването на индивидуални партиди за имота от експлоатационните дружества.</w:t>
      </w:r>
    </w:p>
    <w:p w14:paraId="3C756DC1" w14:textId="5F415B33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оказва</w:t>
      </w:r>
      <w:r w:rsidR="002950B8">
        <w:rPr>
          <w:rFonts w:ascii="Times New Roman" w:hAnsi="Times New Roman" w:cs="Times New Roman"/>
        </w:rPr>
        <w:t>т</w:t>
      </w:r>
      <w:r w:rsidR="00215592" w:rsidRPr="007F4EE3">
        <w:rPr>
          <w:rFonts w:ascii="Times New Roman" w:hAnsi="Times New Roman" w:cs="Times New Roman"/>
        </w:rPr>
        <w:t xml:space="preserve">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27AE1AFE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3083CE4C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3D320B" w:rsidRPr="007F4EE3">
        <w:rPr>
          <w:rFonts w:ascii="Times New Roman" w:hAnsi="Times New Roman" w:cs="Times New Roman"/>
        </w:rPr>
        <w:t>прехвърл</w:t>
      </w:r>
      <w:r w:rsidR="002950B8">
        <w:rPr>
          <w:rFonts w:ascii="Times New Roman" w:hAnsi="Times New Roman" w:cs="Times New Roman"/>
        </w:rPr>
        <w:t>ят</w:t>
      </w:r>
      <w:r w:rsidR="003D320B" w:rsidRPr="007F4EE3">
        <w:rPr>
          <w:rFonts w:ascii="Times New Roman" w:hAnsi="Times New Roman" w:cs="Times New Roman"/>
        </w:rPr>
        <w:t xml:space="preserve"> правата и задълженията си по настоящия договор на трето лице преди да </w:t>
      </w:r>
      <w:r w:rsidR="002950B8">
        <w:rPr>
          <w:rFonts w:ascii="Times New Roman" w:hAnsi="Times New Roman" w:cs="Times New Roman"/>
        </w:rPr>
        <w:t>са</w:t>
      </w:r>
      <w:r w:rsidR="003D320B" w:rsidRPr="007F4EE3">
        <w:rPr>
          <w:rFonts w:ascii="Times New Roman" w:hAnsi="Times New Roman" w:cs="Times New Roman"/>
        </w:rPr>
        <w:t xml:space="preserve"> изплатил</w:t>
      </w:r>
      <w:r w:rsidR="002950B8">
        <w:rPr>
          <w:rFonts w:ascii="Times New Roman" w:hAnsi="Times New Roman" w:cs="Times New Roman"/>
        </w:rPr>
        <w:t>и</w:t>
      </w:r>
      <w:r w:rsidR="003D320B" w:rsidRPr="007F4EE3">
        <w:rPr>
          <w:rFonts w:ascii="Times New Roman" w:hAnsi="Times New Roman" w:cs="Times New Roman"/>
        </w:rPr>
        <w:t xml:space="preserve"> всичките си вноски по договора и собствеността върху имота да </w:t>
      </w:r>
      <w:r w:rsidR="002950B8">
        <w:rPr>
          <w:rFonts w:ascii="Times New Roman" w:hAnsi="Times New Roman" w:cs="Times New Roman"/>
        </w:rPr>
        <w:t>им</w:t>
      </w:r>
      <w:r w:rsidR="003D320B" w:rsidRPr="007F4EE3">
        <w:rPr>
          <w:rFonts w:ascii="Times New Roman" w:hAnsi="Times New Roman" w:cs="Times New Roman"/>
        </w:rPr>
        <w:t xml:space="preserve"> е прехвърлена, последни</w:t>
      </w:r>
      <w:r w:rsidR="002950B8">
        <w:rPr>
          <w:rFonts w:ascii="Times New Roman" w:hAnsi="Times New Roman" w:cs="Times New Roman"/>
        </w:rPr>
        <w:t>те</w:t>
      </w:r>
      <w:r w:rsidR="003D320B" w:rsidRPr="007F4EE3">
        <w:rPr>
          <w:rFonts w:ascii="Times New Roman" w:hAnsi="Times New Roman" w:cs="Times New Roman"/>
        </w:rPr>
        <w:t xml:space="preserve"> дълж</w:t>
      </w:r>
      <w:r w:rsidR="002950B8">
        <w:rPr>
          <w:rFonts w:ascii="Times New Roman" w:hAnsi="Times New Roman" w:cs="Times New Roman"/>
        </w:rPr>
        <w:t>ат</w:t>
      </w:r>
      <w:r w:rsidR="003D320B" w:rsidRPr="007F4EE3">
        <w:rPr>
          <w:rFonts w:ascii="Times New Roman" w:hAnsi="Times New Roman" w:cs="Times New Roman"/>
        </w:rPr>
        <w:t xml:space="preserve">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2950B8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F64F94B" w14:textId="77777777" w:rsidR="002950B8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Pr="007F4EE3">
        <w:rPr>
          <w:rFonts w:ascii="Times New Roman" w:hAnsi="Times New Roman" w:cs="Times New Roman"/>
        </w:rPr>
        <w:t xml:space="preserve">: </w:t>
      </w:r>
    </w:p>
    <w:p w14:paraId="5E97F7D3" w14:textId="311F49F4" w:rsidR="0093146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адрес:</w:t>
      </w:r>
      <w:r w:rsidRPr="007F4E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2950B8">
        <w:rPr>
          <w:rFonts w:ascii="Times New Roman" w:hAnsi="Times New Roman" w:cs="Times New Roman"/>
        </w:rPr>
        <w:t>................................</w:t>
      </w:r>
    </w:p>
    <w:p w14:paraId="33E257E7" w14:textId="158BE94F" w:rsidR="002950B8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</w:t>
      </w:r>
      <w:r>
        <w:rPr>
          <w:rFonts w:ascii="Times New Roman" w:hAnsi="Times New Roman" w:cs="Times New Roman"/>
        </w:rPr>
        <w:t>.........................................</w:t>
      </w:r>
      <w:r w:rsidR="002950B8">
        <w:rPr>
          <w:rFonts w:ascii="Times New Roman" w:hAnsi="Times New Roman" w:cs="Times New Roman"/>
        </w:rPr>
        <w:t>......</w:t>
      </w:r>
      <w:r>
        <w:rPr>
          <w:rFonts w:ascii="Times New Roman" w:hAnsi="Times New Roman" w:cs="Times New Roman"/>
        </w:rPr>
        <w:t>................</w:t>
      </w:r>
    </w:p>
    <w:p w14:paraId="263A6D66" w14:textId="0AFD3949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 тел: </w:t>
      </w:r>
      <w:r>
        <w:rPr>
          <w:rFonts w:ascii="Times New Roman" w:hAnsi="Times New Roman" w:cs="Times New Roman"/>
        </w:rPr>
        <w:t>..................................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.....................................................................................................</w:t>
      </w:r>
      <w:r>
        <w:rPr>
          <w:rFonts w:ascii="Times New Roman" w:hAnsi="Times New Roman" w:cs="Times New Roman"/>
        </w:rPr>
        <w:t>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lastRenderedPageBreak/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14BA564F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ИЗПЪЛНИТЕЛ</w:t>
      </w:r>
      <w:r w:rsidR="00C67746">
        <w:rPr>
          <w:lang w:val="bg-BG"/>
        </w:rPr>
        <w:t xml:space="preserve"> 1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014AB954" w14:textId="6CDCF93B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2" w:name="_Hlk92885765"/>
      <w:r w:rsidRPr="007F4EE3">
        <w:rPr>
          <w:lang w:val="bg-BG"/>
        </w:rPr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</w:t>
      </w:r>
      <w:bookmarkEnd w:id="2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5285F02D" w14:textId="1B05A3D9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C67746">
        <w:rPr>
          <w:lang w:val="bg-BG"/>
        </w:rPr>
        <w:t xml:space="preserve"> 2</w:t>
      </w:r>
      <w:r w:rsidR="00F23ADF" w:rsidRPr="007F4EE3">
        <w:rPr>
          <w:lang w:val="bg-BG"/>
        </w:rPr>
        <w:t>:...............................................</w:t>
      </w:r>
    </w:p>
    <w:p w14:paraId="7E38893C" w14:textId="47C151A9" w:rsidR="00F23ADF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2B227AD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</w:p>
    <w:p w14:paraId="17A8EBC5" w14:textId="2FED2C1D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>
        <w:rPr>
          <w:lang w:val="bg-BG"/>
        </w:rPr>
        <w:t xml:space="preserve"> 3</w:t>
      </w:r>
      <w:r w:rsidRPr="007F4EE3">
        <w:rPr>
          <w:lang w:val="bg-BG"/>
        </w:rPr>
        <w:t>:...............................................</w:t>
      </w:r>
    </w:p>
    <w:p w14:paraId="4669A8D3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F6577CF" w14:textId="77777777" w:rsidR="00C67746" w:rsidRPr="007F4EE3" w:rsidRDefault="00C67746" w:rsidP="00582760">
      <w:pPr>
        <w:spacing w:before="100" w:beforeAutospacing="1" w:after="100" w:afterAutospacing="1"/>
        <w:jc w:val="both"/>
        <w:rPr>
          <w:lang w:val="bg-BG"/>
        </w:rPr>
      </w:pP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F54DA" w14:textId="77777777" w:rsidR="00127C3C" w:rsidRDefault="00127C3C">
      <w:r>
        <w:separator/>
      </w:r>
    </w:p>
  </w:endnote>
  <w:endnote w:type="continuationSeparator" w:id="0">
    <w:p w14:paraId="428AB262" w14:textId="77777777" w:rsidR="00127C3C" w:rsidRDefault="00127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3D094BDB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C67746">
      <w:rPr>
        <w:b/>
        <w:bCs/>
        <w:color w:val="595959" w:themeColor="text1" w:themeTint="A6"/>
        <w:lang w:val="bg-BG"/>
      </w:rPr>
      <w:t xml:space="preserve"> 1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28AFE634" w14:textId="7F1F23F7" w:rsidR="00C67746" w:rsidRDefault="00C67746" w:rsidP="005C2D99">
    <w:pPr>
      <w:rPr>
        <w:b/>
        <w:bCs/>
        <w:color w:val="595959" w:themeColor="text1" w:themeTint="A6"/>
        <w:lang w:val="bg-BG"/>
      </w:rPr>
    </w:pPr>
  </w:p>
  <w:p w14:paraId="4AFAFA7C" w14:textId="0BF57948" w:rsidR="000E53FD" w:rsidRPr="00EC589E" w:rsidRDefault="00C67746" w:rsidP="005C2D99">
    <w:pPr>
      <w:rPr>
        <w:b/>
        <w:bCs/>
        <w:color w:val="595959" w:themeColor="text1" w:themeTint="A6"/>
        <w:lang w:val="bg-BG"/>
      </w:rPr>
    </w:pP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  <w:t>ВЪЗЛОЖИТЕЛ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24CC8" w14:textId="77777777" w:rsidR="00127C3C" w:rsidRDefault="00127C3C">
      <w:r>
        <w:separator/>
      </w:r>
    </w:p>
  </w:footnote>
  <w:footnote w:type="continuationSeparator" w:id="0">
    <w:p w14:paraId="27B8AB99" w14:textId="77777777" w:rsidR="00127C3C" w:rsidRDefault="00127C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682150">
    <w:abstractNumId w:val="9"/>
  </w:num>
  <w:num w:numId="2" w16cid:durableId="548687227">
    <w:abstractNumId w:val="12"/>
  </w:num>
  <w:num w:numId="3" w16cid:durableId="1631083953">
    <w:abstractNumId w:val="12"/>
    <w:lvlOverride w:ilvl="0">
      <w:startOverride w:val="1"/>
    </w:lvlOverride>
  </w:num>
  <w:num w:numId="4" w16cid:durableId="1052466931">
    <w:abstractNumId w:val="7"/>
  </w:num>
  <w:num w:numId="5" w16cid:durableId="1364987907">
    <w:abstractNumId w:val="6"/>
  </w:num>
  <w:num w:numId="6" w16cid:durableId="971979565">
    <w:abstractNumId w:val="5"/>
  </w:num>
  <w:num w:numId="7" w16cid:durableId="253246073">
    <w:abstractNumId w:val="4"/>
  </w:num>
  <w:num w:numId="8" w16cid:durableId="1420104724">
    <w:abstractNumId w:val="8"/>
  </w:num>
  <w:num w:numId="9" w16cid:durableId="248127255">
    <w:abstractNumId w:val="3"/>
  </w:num>
  <w:num w:numId="10" w16cid:durableId="1754162627">
    <w:abstractNumId w:val="2"/>
  </w:num>
  <w:num w:numId="11" w16cid:durableId="1962178848">
    <w:abstractNumId w:val="1"/>
  </w:num>
  <w:num w:numId="12" w16cid:durableId="931280394">
    <w:abstractNumId w:val="0"/>
  </w:num>
  <w:num w:numId="13" w16cid:durableId="2053373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948604">
    <w:abstractNumId w:val="13"/>
  </w:num>
  <w:num w:numId="15" w16cid:durableId="1460537415">
    <w:abstractNumId w:val="14"/>
  </w:num>
  <w:num w:numId="16" w16cid:durableId="666907837">
    <w:abstractNumId w:val="10"/>
  </w:num>
  <w:num w:numId="17" w16cid:durableId="7591767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27C3C"/>
    <w:rsid w:val="00141A18"/>
    <w:rsid w:val="00144AE6"/>
    <w:rsid w:val="001515C7"/>
    <w:rsid w:val="00154B0B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F601D"/>
    <w:rsid w:val="00201A91"/>
    <w:rsid w:val="00206387"/>
    <w:rsid w:val="002129B0"/>
    <w:rsid w:val="00215592"/>
    <w:rsid w:val="00217FF2"/>
    <w:rsid w:val="00222EA9"/>
    <w:rsid w:val="0023196B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5EB"/>
    <w:rsid w:val="00291CC6"/>
    <w:rsid w:val="002950B8"/>
    <w:rsid w:val="00295C0C"/>
    <w:rsid w:val="002A04F7"/>
    <w:rsid w:val="002B3BFA"/>
    <w:rsid w:val="002C4BEE"/>
    <w:rsid w:val="002D61B3"/>
    <w:rsid w:val="002E52EE"/>
    <w:rsid w:val="00307E07"/>
    <w:rsid w:val="00317849"/>
    <w:rsid w:val="003262F3"/>
    <w:rsid w:val="00336923"/>
    <w:rsid w:val="00337E56"/>
    <w:rsid w:val="0034655F"/>
    <w:rsid w:val="00346FDE"/>
    <w:rsid w:val="00347190"/>
    <w:rsid w:val="00350095"/>
    <w:rsid w:val="0035214C"/>
    <w:rsid w:val="00361853"/>
    <w:rsid w:val="0038465B"/>
    <w:rsid w:val="00386778"/>
    <w:rsid w:val="00390222"/>
    <w:rsid w:val="0039414B"/>
    <w:rsid w:val="003A01DC"/>
    <w:rsid w:val="003A1E83"/>
    <w:rsid w:val="003A3E5D"/>
    <w:rsid w:val="003B5665"/>
    <w:rsid w:val="003C3FFD"/>
    <w:rsid w:val="003D320B"/>
    <w:rsid w:val="003D3600"/>
    <w:rsid w:val="003E777A"/>
    <w:rsid w:val="003F3764"/>
    <w:rsid w:val="003F7B0C"/>
    <w:rsid w:val="00456281"/>
    <w:rsid w:val="00456F09"/>
    <w:rsid w:val="00460AEA"/>
    <w:rsid w:val="004647A2"/>
    <w:rsid w:val="004850EA"/>
    <w:rsid w:val="00491C08"/>
    <w:rsid w:val="004972A1"/>
    <w:rsid w:val="004A15DE"/>
    <w:rsid w:val="004A44D0"/>
    <w:rsid w:val="004B5850"/>
    <w:rsid w:val="004C05C0"/>
    <w:rsid w:val="004D31B2"/>
    <w:rsid w:val="004D7EB8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45041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20638"/>
    <w:rsid w:val="006247C7"/>
    <w:rsid w:val="00642934"/>
    <w:rsid w:val="0064615C"/>
    <w:rsid w:val="006740A7"/>
    <w:rsid w:val="00676B73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911A0"/>
    <w:rsid w:val="007B0667"/>
    <w:rsid w:val="007E06E8"/>
    <w:rsid w:val="007F4EE3"/>
    <w:rsid w:val="00801EDA"/>
    <w:rsid w:val="00803CEC"/>
    <w:rsid w:val="00805667"/>
    <w:rsid w:val="00823758"/>
    <w:rsid w:val="00826F44"/>
    <w:rsid w:val="008408E5"/>
    <w:rsid w:val="00851AFB"/>
    <w:rsid w:val="0085608E"/>
    <w:rsid w:val="008657C7"/>
    <w:rsid w:val="008723D3"/>
    <w:rsid w:val="00877C8D"/>
    <w:rsid w:val="00877F10"/>
    <w:rsid w:val="0088175F"/>
    <w:rsid w:val="00882028"/>
    <w:rsid w:val="0089337D"/>
    <w:rsid w:val="008961F2"/>
    <w:rsid w:val="008A7AEE"/>
    <w:rsid w:val="008B4A18"/>
    <w:rsid w:val="008C01C4"/>
    <w:rsid w:val="008D6554"/>
    <w:rsid w:val="008E667F"/>
    <w:rsid w:val="008F0E66"/>
    <w:rsid w:val="008F4E62"/>
    <w:rsid w:val="008F69A5"/>
    <w:rsid w:val="0090162C"/>
    <w:rsid w:val="009040EB"/>
    <w:rsid w:val="00910C21"/>
    <w:rsid w:val="00920A6A"/>
    <w:rsid w:val="00931463"/>
    <w:rsid w:val="0093656F"/>
    <w:rsid w:val="009440EB"/>
    <w:rsid w:val="009467E6"/>
    <w:rsid w:val="00947FBC"/>
    <w:rsid w:val="0095681C"/>
    <w:rsid w:val="00962CD2"/>
    <w:rsid w:val="00987BCC"/>
    <w:rsid w:val="009A3E0F"/>
    <w:rsid w:val="009A3FC9"/>
    <w:rsid w:val="009B5D53"/>
    <w:rsid w:val="009C5FD5"/>
    <w:rsid w:val="009D6B90"/>
    <w:rsid w:val="009F6FAF"/>
    <w:rsid w:val="00A22D40"/>
    <w:rsid w:val="00A24BEB"/>
    <w:rsid w:val="00A33FC0"/>
    <w:rsid w:val="00A466BB"/>
    <w:rsid w:val="00A57A92"/>
    <w:rsid w:val="00A66871"/>
    <w:rsid w:val="00A779C2"/>
    <w:rsid w:val="00A97CC8"/>
    <w:rsid w:val="00AA4E06"/>
    <w:rsid w:val="00AA528E"/>
    <w:rsid w:val="00AB131D"/>
    <w:rsid w:val="00AB67C6"/>
    <w:rsid w:val="00AB7BC4"/>
    <w:rsid w:val="00AC02F8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72A60"/>
    <w:rsid w:val="00B92954"/>
    <w:rsid w:val="00BB0AFA"/>
    <w:rsid w:val="00BB164E"/>
    <w:rsid w:val="00BB32FB"/>
    <w:rsid w:val="00BC617C"/>
    <w:rsid w:val="00BD38E1"/>
    <w:rsid w:val="00BD3D14"/>
    <w:rsid w:val="00BE3CD6"/>
    <w:rsid w:val="00BE4122"/>
    <w:rsid w:val="00BE5ED2"/>
    <w:rsid w:val="00C1527A"/>
    <w:rsid w:val="00C16778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4690"/>
    <w:rsid w:val="00C67746"/>
    <w:rsid w:val="00C7194D"/>
    <w:rsid w:val="00C87A54"/>
    <w:rsid w:val="00C9664C"/>
    <w:rsid w:val="00CA48DF"/>
    <w:rsid w:val="00CB0667"/>
    <w:rsid w:val="00CB11E0"/>
    <w:rsid w:val="00CB12F3"/>
    <w:rsid w:val="00CC087F"/>
    <w:rsid w:val="00CC4E29"/>
    <w:rsid w:val="00CC612B"/>
    <w:rsid w:val="00CD73A0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53FA5"/>
    <w:rsid w:val="00E64077"/>
    <w:rsid w:val="00E66B3A"/>
    <w:rsid w:val="00E905AD"/>
    <w:rsid w:val="00E90B79"/>
    <w:rsid w:val="00EA06FB"/>
    <w:rsid w:val="00EA31AE"/>
    <w:rsid w:val="00EA676D"/>
    <w:rsid w:val="00EC589E"/>
    <w:rsid w:val="00EC5B11"/>
    <w:rsid w:val="00EE1FE7"/>
    <w:rsid w:val="00EE705C"/>
    <w:rsid w:val="00EF040D"/>
    <w:rsid w:val="00EF5C5A"/>
    <w:rsid w:val="00F016B6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286</TotalTime>
  <Pages>5</Pages>
  <Words>1675</Words>
  <Characters>9550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11203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89</cp:revision>
  <cp:lastPrinted>2023-11-15T11:24:00Z</cp:lastPrinted>
  <dcterms:created xsi:type="dcterms:W3CDTF">2022-10-26T07:29:00Z</dcterms:created>
  <dcterms:modified xsi:type="dcterms:W3CDTF">2026-03-16T12:51:00Z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