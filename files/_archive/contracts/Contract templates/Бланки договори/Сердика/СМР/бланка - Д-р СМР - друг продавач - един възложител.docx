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3525F4C2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………………..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129838BA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F82D03">
        <w:rPr>
          <w:b/>
          <w:bCs/>
          <w:lang w:val="bg-BG"/>
        </w:rPr>
        <w:t>Поземлен имот (ПИ) с идентификатор 68134.1609.6239</w:t>
      </w:r>
      <w:r w:rsidR="00F82D03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F82D03">
        <w:rPr>
          <w:b/>
          <w:bCs/>
          <w:lang w:val="bg-BG"/>
        </w:rPr>
        <w:t xml:space="preserve">сграда „СЕРДИКА“ </w:t>
      </w:r>
      <w:r w:rsidR="00F82D03">
        <w:rPr>
          <w:lang w:val="bg-BG"/>
        </w:rPr>
        <w:t>(сградата), която ще бъде построена съгласно одобрения проект (проекта)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12D14D4C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267B7472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Цената по </w:t>
      </w:r>
      <w:r w:rsidR="003D320B">
        <w:t>договора</w:t>
      </w:r>
      <w:r w:rsidR="003B5665" w:rsidRPr="007F4EE3">
        <w:t xml:space="preserve"> се заплаща от ВЪЗЛОЖИТЕЛЯ по банкова сметка на </w:t>
      </w:r>
      <w:r w:rsidR="003D320B" w:rsidRPr="005422C0">
        <w:rPr>
          <w:highlight w:val="yellow"/>
          <w:lang w:val="en-US"/>
        </w:rPr>
        <w:t>…………………</w:t>
      </w:r>
      <w:r w:rsidR="003D320B" w:rsidRPr="00641B12">
        <w:rPr>
          <w:lang w:val="bg-BG"/>
        </w:rPr>
        <w:t xml:space="preserve"> с IBAN в </w:t>
      </w:r>
      <w:r w:rsidR="00836AD3">
        <w:rPr>
          <w:lang w:val="bg-BG"/>
        </w:rPr>
        <w:t>евро</w:t>
      </w:r>
      <w:r w:rsidR="003D320B" w:rsidRPr="00641B12">
        <w:rPr>
          <w:lang w:val="bg-BG"/>
        </w:rPr>
        <w:t xml:space="preserve"> </w:t>
      </w:r>
      <w:r w:rsidR="003D320B" w:rsidRPr="005422C0">
        <w:rPr>
          <w:highlight w:val="yellow"/>
        </w:rPr>
        <w:t>……………….</w:t>
      </w:r>
      <w:r w:rsidR="003D320B" w:rsidRPr="00641B12">
        <w:rPr>
          <w:lang w:val="bg-BG"/>
        </w:rPr>
        <w:t xml:space="preserve">, открита в банка </w:t>
      </w:r>
      <w:r w:rsidR="003D320B" w:rsidRPr="005422C0">
        <w:rPr>
          <w:highlight w:val="yellow"/>
        </w:rPr>
        <w:t>………………….</w:t>
      </w:r>
      <w:r w:rsidR="003D320B" w:rsidRPr="005422C0">
        <w:rPr>
          <w:highlight w:val="yellow"/>
          <w:lang w:val="bg-BG"/>
        </w:rPr>
        <w:t>,</w:t>
      </w:r>
      <w:r w:rsidR="003D320B" w:rsidRPr="00641B12">
        <w:rPr>
          <w:lang w:val="bg-BG"/>
        </w:rPr>
        <w:t xml:space="preserve"> както следва: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5D7BF744" w14:textId="77777777" w:rsidR="00836AD3" w:rsidRDefault="003D320B" w:rsidP="00836AD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836AD3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</w:t>
      </w:r>
      <w:r w:rsidR="00836AD3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5FA0367C" w14:textId="77C9C6A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lastRenderedPageBreak/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3A0419A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5BA55C9C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lastRenderedPageBreak/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5B67" w14:textId="77777777" w:rsidR="00665710" w:rsidRDefault="00665710">
      <w:r>
        <w:separator/>
      </w:r>
    </w:p>
  </w:endnote>
  <w:endnote w:type="continuationSeparator" w:id="0">
    <w:p w14:paraId="2DB90D01" w14:textId="77777777" w:rsidR="00665710" w:rsidRDefault="00665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89D95" w14:textId="77777777" w:rsidR="00665710" w:rsidRDefault="00665710">
      <w:r>
        <w:separator/>
      </w:r>
    </w:p>
  </w:footnote>
  <w:footnote w:type="continuationSeparator" w:id="0">
    <w:p w14:paraId="49387BB5" w14:textId="77777777" w:rsidR="00665710" w:rsidRDefault="00665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06051">
    <w:abstractNumId w:val="9"/>
  </w:num>
  <w:num w:numId="2" w16cid:durableId="364136915">
    <w:abstractNumId w:val="12"/>
  </w:num>
  <w:num w:numId="3" w16cid:durableId="892543498">
    <w:abstractNumId w:val="12"/>
    <w:lvlOverride w:ilvl="0">
      <w:startOverride w:val="1"/>
    </w:lvlOverride>
  </w:num>
  <w:num w:numId="4" w16cid:durableId="1476069499">
    <w:abstractNumId w:val="7"/>
  </w:num>
  <w:num w:numId="5" w16cid:durableId="1250388931">
    <w:abstractNumId w:val="6"/>
  </w:num>
  <w:num w:numId="6" w16cid:durableId="1301422865">
    <w:abstractNumId w:val="5"/>
  </w:num>
  <w:num w:numId="7" w16cid:durableId="613751432">
    <w:abstractNumId w:val="4"/>
  </w:num>
  <w:num w:numId="8" w16cid:durableId="738673394">
    <w:abstractNumId w:val="8"/>
  </w:num>
  <w:num w:numId="9" w16cid:durableId="27026728">
    <w:abstractNumId w:val="3"/>
  </w:num>
  <w:num w:numId="10" w16cid:durableId="1753546973">
    <w:abstractNumId w:val="2"/>
  </w:num>
  <w:num w:numId="11" w16cid:durableId="682778287">
    <w:abstractNumId w:val="1"/>
  </w:num>
  <w:num w:numId="12" w16cid:durableId="1668947524">
    <w:abstractNumId w:val="0"/>
  </w:num>
  <w:num w:numId="13" w16cid:durableId="4455806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0454216">
    <w:abstractNumId w:val="13"/>
  </w:num>
  <w:num w:numId="15" w16cid:durableId="920793233">
    <w:abstractNumId w:val="14"/>
  </w:num>
  <w:num w:numId="16" w16cid:durableId="795216962">
    <w:abstractNumId w:val="10"/>
  </w:num>
  <w:num w:numId="17" w16cid:durableId="1673490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1311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25727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42934"/>
    <w:rsid w:val="0064615C"/>
    <w:rsid w:val="00665710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36AD3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853A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09FB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2D03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283</TotalTime>
  <Pages>4</Pages>
  <Words>1288</Words>
  <Characters>7347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89</cp:revision>
  <cp:lastPrinted>2023-11-15T11:24:00Z</cp:lastPrinted>
  <dcterms:created xsi:type="dcterms:W3CDTF">2022-10-26T07:29:00Z</dcterms:created>
  <dcterms:modified xsi:type="dcterms:W3CDTF">2026-03-16T12:36:00Z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