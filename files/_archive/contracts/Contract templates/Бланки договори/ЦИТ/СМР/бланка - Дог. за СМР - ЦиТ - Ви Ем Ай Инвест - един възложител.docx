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907D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7474739F" w14:textId="4BA2B97C" w:rsidR="00CF4E1B" w:rsidRPr="007F4EE3" w:rsidRDefault="00C53757" w:rsidP="00FB38CA">
      <w:pPr>
        <w:spacing w:before="100" w:beforeAutospacing="1" w:after="100" w:afterAutospacing="1"/>
        <w:jc w:val="center"/>
        <w:rPr>
          <w:b/>
          <w:bCs/>
          <w:color w:val="595959" w:themeColor="text1" w:themeTint="A6"/>
          <w:lang w:val="bg-BG"/>
        </w:rPr>
      </w:pPr>
      <w:r w:rsidRPr="007F4EE3">
        <w:rPr>
          <w:b/>
          <w:bCs/>
          <w:color w:val="595959" w:themeColor="text1" w:themeTint="A6"/>
          <w:lang w:val="bg-BG"/>
        </w:rPr>
        <w:t>ДОГОВОР ЗА СМР ЗА КОНК</w:t>
      </w:r>
      <w:r w:rsidR="001975B8" w:rsidRPr="007F4EE3">
        <w:rPr>
          <w:b/>
          <w:bCs/>
          <w:color w:val="595959" w:themeColor="text1" w:themeTint="A6"/>
          <w:lang w:val="bg-BG"/>
        </w:rPr>
        <w:t>Р</w:t>
      </w:r>
      <w:r w:rsidRPr="007F4EE3">
        <w:rPr>
          <w:b/>
          <w:bCs/>
          <w:color w:val="595959" w:themeColor="text1" w:themeTint="A6"/>
          <w:lang w:val="bg-BG"/>
        </w:rPr>
        <w:t>ЕТНИ ОБЕКТИ</w:t>
      </w:r>
    </w:p>
    <w:p w14:paraId="23709088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4A627CE7" w14:textId="088B9F2B" w:rsidR="0002126C" w:rsidRPr="007F4EE3" w:rsidRDefault="00215592" w:rsidP="007F4EE3">
      <w:pPr>
        <w:spacing w:before="100" w:beforeAutospacing="1" w:after="100" w:afterAutospacing="1"/>
        <w:ind w:firstLine="720"/>
        <w:jc w:val="both"/>
        <w:rPr>
          <w:lang w:val="bg-BG"/>
        </w:rPr>
      </w:pPr>
      <w:r w:rsidRPr="007F4EE3">
        <w:rPr>
          <w:lang w:val="bg-BG"/>
        </w:rPr>
        <w:t xml:space="preserve">Днес, </w:t>
      </w:r>
      <w:r w:rsidR="001B0F0A" w:rsidRPr="007F4EE3">
        <w:rPr>
          <w:highlight w:val="yellow"/>
          <w:lang w:val="bg-BG"/>
        </w:rPr>
        <w:t>……………</w:t>
      </w:r>
      <w:r w:rsidRPr="007F4EE3">
        <w:rPr>
          <w:highlight w:val="yellow"/>
          <w:lang w:val="bg-BG"/>
        </w:rPr>
        <w:t xml:space="preserve"> г</w:t>
      </w:r>
      <w:r w:rsidRPr="007F4EE3">
        <w:rPr>
          <w:lang w:val="bg-BG"/>
        </w:rPr>
        <w:t xml:space="preserve">., в гр. </w:t>
      </w:r>
      <w:r w:rsidR="00EC589E" w:rsidRPr="007F4EE3">
        <w:rPr>
          <w:lang w:val="bg-BG"/>
        </w:rPr>
        <w:t>София</w:t>
      </w:r>
      <w:r w:rsidR="007F4EE3" w:rsidRPr="007F4EE3">
        <w:rPr>
          <w:lang w:val="bg-BG"/>
        </w:rPr>
        <w:t xml:space="preserve">, </w:t>
      </w:r>
      <w:r w:rsidRPr="007F4EE3">
        <w:rPr>
          <w:lang w:val="bg-BG"/>
        </w:rPr>
        <w:t>се сключи нас</w:t>
      </w:r>
      <w:r w:rsidR="007F4EE3" w:rsidRPr="007F4EE3">
        <w:rPr>
          <w:lang w:val="bg-BG"/>
        </w:rPr>
        <w:t>тоящия договор между:</w:t>
      </w:r>
    </w:p>
    <w:p w14:paraId="2A02635B" w14:textId="77777777" w:rsidR="0002126C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</w:p>
    <w:p w14:paraId="399C443E" w14:textId="2043DF5E" w:rsidR="00215592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Pr="007F4EE3">
        <w:rPr>
          <w:lang w:val="bg-BG"/>
        </w:rPr>
        <w:t xml:space="preserve"> </w:t>
      </w:r>
      <w:bookmarkStart w:id="0" w:name="_Hlk189206638"/>
      <w:r w:rsidR="00471BB8">
        <w:rPr>
          <w:b/>
          <w:bCs/>
        </w:rPr>
        <w:t>„</w:t>
      </w:r>
      <w:proofErr w:type="spellStart"/>
      <w:r w:rsidR="00471BB8">
        <w:rPr>
          <w:b/>
          <w:bCs/>
        </w:rPr>
        <w:t>Ви</w:t>
      </w:r>
      <w:proofErr w:type="spellEnd"/>
      <w:r w:rsidR="00471BB8">
        <w:rPr>
          <w:b/>
          <w:bCs/>
        </w:rPr>
        <w:t xml:space="preserve"> </w:t>
      </w:r>
      <w:proofErr w:type="spellStart"/>
      <w:r w:rsidR="00471BB8">
        <w:rPr>
          <w:b/>
          <w:bCs/>
        </w:rPr>
        <w:t>Ем</w:t>
      </w:r>
      <w:proofErr w:type="spellEnd"/>
      <w:r w:rsidR="00471BB8">
        <w:rPr>
          <w:b/>
          <w:bCs/>
        </w:rPr>
        <w:t xml:space="preserve"> </w:t>
      </w:r>
      <w:proofErr w:type="spellStart"/>
      <w:r w:rsidR="00471BB8">
        <w:rPr>
          <w:b/>
          <w:bCs/>
        </w:rPr>
        <w:t>Ай</w:t>
      </w:r>
      <w:proofErr w:type="spellEnd"/>
      <w:r w:rsidR="00471BB8">
        <w:rPr>
          <w:b/>
          <w:bCs/>
        </w:rPr>
        <w:t xml:space="preserve"> </w:t>
      </w:r>
      <w:proofErr w:type="gramStart"/>
      <w:r w:rsidR="00471BB8">
        <w:rPr>
          <w:b/>
          <w:bCs/>
        </w:rPr>
        <w:t>Инвест“ ЕАД</w:t>
      </w:r>
      <w:proofErr w:type="gramEnd"/>
      <w:r w:rsidR="00471BB8">
        <w:rPr>
          <w:b/>
          <w:bCs/>
        </w:rPr>
        <w:t xml:space="preserve">, ЕИК 207670585, </w:t>
      </w:r>
      <w:proofErr w:type="spellStart"/>
      <w:r w:rsidR="00471BB8">
        <w:t>със</w:t>
      </w:r>
      <w:proofErr w:type="spellEnd"/>
      <w:r w:rsidR="00471BB8">
        <w:t xml:space="preserve"> </w:t>
      </w:r>
      <w:proofErr w:type="spellStart"/>
      <w:r w:rsidR="00471BB8">
        <w:t>седалище</w:t>
      </w:r>
      <w:proofErr w:type="spellEnd"/>
      <w:r w:rsidR="00471BB8">
        <w:t xml:space="preserve"> и </w:t>
      </w:r>
      <w:proofErr w:type="spellStart"/>
      <w:r w:rsidR="00471BB8">
        <w:t>адрес</w:t>
      </w:r>
      <w:proofErr w:type="spellEnd"/>
      <w:r w:rsidR="00471BB8">
        <w:t xml:space="preserve"> </w:t>
      </w:r>
      <w:proofErr w:type="spellStart"/>
      <w:r w:rsidR="00471BB8">
        <w:t>на</w:t>
      </w:r>
      <w:proofErr w:type="spellEnd"/>
      <w:r w:rsidR="00471BB8">
        <w:t xml:space="preserve"> </w:t>
      </w:r>
      <w:proofErr w:type="spellStart"/>
      <w:r w:rsidR="00471BB8">
        <w:t>управление</w:t>
      </w:r>
      <w:proofErr w:type="spellEnd"/>
      <w:r w:rsidR="00471BB8">
        <w:t xml:space="preserve"> </w:t>
      </w:r>
      <w:proofErr w:type="spellStart"/>
      <w:r w:rsidR="00471BB8">
        <w:t>гр</w:t>
      </w:r>
      <w:proofErr w:type="spellEnd"/>
      <w:r w:rsidR="00471BB8">
        <w:t xml:space="preserve">. </w:t>
      </w:r>
      <w:proofErr w:type="spellStart"/>
      <w:r w:rsidR="00471BB8">
        <w:t>София</w:t>
      </w:r>
      <w:proofErr w:type="spellEnd"/>
      <w:r w:rsidR="00471BB8">
        <w:t xml:space="preserve">, </w:t>
      </w:r>
      <w:proofErr w:type="spellStart"/>
      <w:r w:rsidR="00471BB8">
        <w:t>район</w:t>
      </w:r>
      <w:proofErr w:type="spellEnd"/>
      <w:r w:rsidR="00471BB8">
        <w:t xml:space="preserve"> „</w:t>
      </w:r>
      <w:proofErr w:type="spellStart"/>
      <w:proofErr w:type="gramStart"/>
      <w:r w:rsidR="00471BB8">
        <w:t>Лозенец</w:t>
      </w:r>
      <w:proofErr w:type="spellEnd"/>
      <w:r w:rsidR="00471BB8">
        <w:t>“</w:t>
      </w:r>
      <w:proofErr w:type="gramEnd"/>
      <w:r w:rsidR="00471BB8">
        <w:t xml:space="preserve">, </w:t>
      </w:r>
      <w:proofErr w:type="spellStart"/>
      <w:r w:rsidR="00471BB8">
        <w:t>бул</w:t>
      </w:r>
      <w:proofErr w:type="spellEnd"/>
      <w:r w:rsidR="00471BB8">
        <w:t>. „</w:t>
      </w:r>
      <w:proofErr w:type="spellStart"/>
      <w:r w:rsidR="00471BB8">
        <w:t>Черни</w:t>
      </w:r>
      <w:proofErr w:type="spellEnd"/>
      <w:r w:rsidR="00471BB8">
        <w:t xml:space="preserve"> </w:t>
      </w:r>
      <w:proofErr w:type="spellStart"/>
      <w:proofErr w:type="gramStart"/>
      <w:r w:rsidR="00471BB8">
        <w:t>връх</w:t>
      </w:r>
      <w:proofErr w:type="spellEnd"/>
      <w:r w:rsidR="00471BB8">
        <w:t>“ №</w:t>
      </w:r>
      <w:proofErr w:type="gramEnd"/>
      <w:r w:rsidR="00471BB8">
        <w:t xml:space="preserve"> 38Б, </w:t>
      </w:r>
      <w:proofErr w:type="spellStart"/>
      <w:r w:rsidR="00471BB8">
        <w:t>ет</w:t>
      </w:r>
      <w:proofErr w:type="spellEnd"/>
      <w:r w:rsidR="00471BB8">
        <w:t xml:space="preserve">. 3, </w:t>
      </w:r>
      <w:proofErr w:type="spellStart"/>
      <w:r w:rsidR="00471BB8">
        <w:t>офис</w:t>
      </w:r>
      <w:proofErr w:type="spellEnd"/>
      <w:r w:rsidR="00471BB8">
        <w:t xml:space="preserve"> 9, </w:t>
      </w:r>
      <w:proofErr w:type="spellStart"/>
      <w:r w:rsidR="00471BB8">
        <w:t>представлявано</w:t>
      </w:r>
      <w:proofErr w:type="spellEnd"/>
      <w:r w:rsidR="00471BB8">
        <w:t xml:space="preserve"> </w:t>
      </w:r>
      <w:proofErr w:type="spellStart"/>
      <w:r w:rsidR="00471BB8">
        <w:t>от</w:t>
      </w:r>
      <w:proofErr w:type="spellEnd"/>
      <w:r w:rsidR="00471BB8">
        <w:t xml:space="preserve"> Васил </w:t>
      </w:r>
      <w:proofErr w:type="spellStart"/>
      <w:r w:rsidR="00471BB8">
        <w:t>Ангелов</w:t>
      </w:r>
      <w:proofErr w:type="spellEnd"/>
      <w:r w:rsidR="00471BB8">
        <w:t xml:space="preserve"> Михайлов, </w:t>
      </w:r>
      <w:proofErr w:type="spellStart"/>
      <w:r w:rsidR="00471BB8">
        <w:t>чрез</w:t>
      </w:r>
      <w:proofErr w:type="spellEnd"/>
      <w:r w:rsidR="00471BB8">
        <w:t xml:space="preserve"> </w:t>
      </w:r>
      <w:proofErr w:type="spellStart"/>
      <w:r w:rsidR="00471BB8">
        <w:t>пълномощника</w:t>
      </w:r>
      <w:proofErr w:type="spellEnd"/>
      <w:r w:rsidR="00471BB8">
        <w:t xml:space="preserve"> </w:t>
      </w:r>
      <w:proofErr w:type="spellStart"/>
      <w:r w:rsidR="00471BB8">
        <w:t>си</w:t>
      </w:r>
      <w:proofErr w:type="spellEnd"/>
      <w:r w:rsidR="00471BB8">
        <w:t xml:space="preserve"> </w:t>
      </w:r>
      <w:proofErr w:type="spellStart"/>
      <w:r w:rsidR="00471BB8">
        <w:t>Христина</w:t>
      </w:r>
      <w:proofErr w:type="spellEnd"/>
      <w:r w:rsidR="00471BB8">
        <w:t xml:space="preserve"> Георгиева Петрова, </w:t>
      </w:r>
      <w:proofErr w:type="spellStart"/>
      <w:r w:rsidR="00471BB8">
        <w:t>упълномощена</w:t>
      </w:r>
      <w:proofErr w:type="spellEnd"/>
      <w:r w:rsidR="00471BB8">
        <w:t xml:space="preserve"> </w:t>
      </w:r>
      <w:proofErr w:type="spellStart"/>
      <w:r w:rsidR="00471BB8">
        <w:t>съгласно</w:t>
      </w:r>
      <w:proofErr w:type="spellEnd"/>
      <w:r w:rsidR="00471BB8">
        <w:t xml:space="preserve"> </w:t>
      </w:r>
      <w:proofErr w:type="spellStart"/>
      <w:r w:rsidR="00471BB8">
        <w:t>пълномощно</w:t>
      </w:r>
      <w:proofErr w:type="spellEnd"/>
      <w:r w:rsidR="00471BB8">
        <w:t xml:space="preserve"> с </w:t>
      </w:r>
      <w:proofErr w:type="spellStart"/>
      <w:r w:rsidR="00471BB8">
        <w:t>рег</w:t>
      </w:r>
      <w:proofErr w:type="spellEnd"/>
      <w:r w:rsidR="00471BB8">
        <w:t xml:space="preserve">. № 915 </w:t>
      </w:r>
      <w:proofErr w:type="spellStart"/>
      <w:r w:rsidR="00471BB8">
        <w:t>от</w:t>
      </w:r>
      <w:proofErr w:type="spellEnd"/>
      <w:r w:rsidR="00471BB8">
        <w:t xml:space="preserve"> 27.01.2025 г. </w:t>
      </w:r>
      <w:proofErr w:type="spellStart"/>
      <w:r w:rsidR="00471BB8">
        <w:t>за</w:t>
      </w:r>
      <w:proofErr w:type="spellEnd"/>
      <w:r w:rsidR="00471BB8">
        <w:t xml:space="preserve"> </w:t>
      </w:r>
      <w:proofErr w:type="spellStart"/>
      <w:r w:rsidR="00471BB8">
        <w:t>заверка</w:t>
      </w:r>
      <w:proofErr w:type="spellEnd"/>
      <w:r w:rsidR="00471BB8">
        <w:t xml:space="preserve"> </w:t>
      </w:r>
      <w:proofErr w:type="spellStart"/>
      <w:r w:rsidR="00471BB8">
        <w:t>на</w:t>
      </w:r>
      <w:proofErr w:type="spellEnd"/>
      <w:r w:rsidR="00471BB8">
        <w:t xml:space="preserve"> </w:t>
      </w:r>
      <w:proofErr w:type="spellStart"/>
      <w:r w:rsidR="00471BB8">
        <w:t>подпис</w:t>
      </w:r>
      <w:proofErr w:type="spellEnd"/>
      <w:r w:rsidR="00471BB8">
        <w:t xml:space="preserve"> и </w:t>
      </w:r>
      <w:proofErr w:type="spellStart"/>
      <w:r w:rsidR="00471BB8">
        <w:t>рег</w:t>
      </w:r>
      <w:proofErr w:type="spellEnd"/>
      <w:r w:rsidR="00471BB8">
        <w:t xml:space="preserve">. № 916 </w:t>
      </w:r>
      <w:proofErr w:type="spellStart"/>
      <w:r w:rsidR="00471BB8">
        <w:t>от</w:t>
      </w:r>
      <w:proofErr w:type="spellEnd"/>
      <w:r w:rsidR="00471BB8">
        <w:t xml:space="preserve"> 27.01.2025 г. </w:t>
      </w:r>
      <w:proofErr w:type="spellStart"/>
      <w:r w:rsidR="00471BB8">
        <w:t>за</w:t>
      </w:r>
      <w:proofErr w:type="spellEnd"/>
      <w:r w:rsidR="00471BB8">
        <w:t xml:space="preserve"> </w:t>
      </w:r>
      <w:proofErr w:type="spellStart"/>
      <w:r w:rsidR="00471BB8">
        <w:t>заверка</w:t>
      </w:r>
      <w:proofErr w:type="spellEnd"/>
      <w:r w:rsidR="00471BB8">
        <w:t xml:space="preserve"> </w:t>
      </w:r>
      <w:proofErr w:type="spellStart"/>
      <w:r w:rsidR="00471BB8">
        <w:t>на</w:t>
      </w:r>
      <w:proofErr w:type="spellEnd"/>
      <w:r w:rsidR="00471BB8">
        <w:t xml:space="preserve"> </w:t>
      </w:r>
      <w:proofErr w:type="spellStart"/>
      <w:r w:rsidR="00471BB8">
        <w:t>съдържание</w:t>
      </w:r>
      <w:proofErr w:type="spellEnd"/>
      <w:r w:rsidR="00471BB8">
        <w:t xml:space="preserve">, </w:t>
      </w:r>
      <w:proofErr w:type="spellStart"/>
      <w:r w:rsidR="00471BB8">
        <w:t>том</w:t>
      </w:r>
      <w:proofErr w:type="spellEnd"/>
      <w:r w:rsidR="00471BB8">
        <w:t xml:space="preserve"> 1, </w:t>
      </w:r>
      <w:proofErr w:type="spellStart"/>
      <w:r w:rsidR="00471BB8">
        <w:t>акт</w:t>
      </w:r>
      <w:proofErr w:type="spellEnd"/>
      <w:r w:rsidR="00471BB8">
        <w:t xml:space="preserve"> № 129 </w:t>
      </w:r>
      <w:proofErr w:type="spellStart"/>
      <w:r w:rsidR="00471BB8">
        <w:t>на</w:t>
      </w:r>
      <w:proofErr w:type="spellEnd"/>
      <w:r w:rsidR="00471BB8">
        <w:t xml:space="preserve"> </w:t>
      </w:r>
      <w:proofErr w:type="spellStart"/>
      <w:r w:rsidR="00471BB8">
        <w:t>нотариус</w:t>
      </w:r>
      <w:proofErr w:type="spellEnd"/>
      <w:r w:rsidR="00471BB8">
        <w:t xml:space="preserve"> № 101 – Димо Желязков, с </w:t>
      </w:r>
      <w:proofErr w:type="spellStart"/>
      <w:r w:rsidR="00471BB8">
        <w:t>район</w:t>
      </w:r>
      <w:proofErr w:type="spellEnd"/>
      <w:r w:rsidR="00471BB8">
        <w:t xml:space="preserve"> </w:t>
      </w:r>
      <w:proofErr w:type="spellStart"/>
      <w:r w:rsidR="00471BB8">
        <w:t>на</w:t>
      </w:r>
      <w:proofErr w:type="spellEnd"/>
      <w:r w:rsidR="00471BB8">
        <w:t xml:space="preserve"> </w:t>
      </w:r>
      <w:proofErr w:type="spellStart"/>
      <w:r w:rsidR="00471BB8">
        <w:t>действие</w:t>
      </w:r>
      <w:proofErr w:type="spellEnd"/>
      <w:r w:rsidR="00471BB8">
        <w:t xml:space="preserve"> РС София</w:t>
      </w:r>
      <w:bookmarkEnd w:id="0"/>
      <w:r w:rsidR="008723D3" w:rsidRPr="007F4EE3">
        <w:rPr>
          <w:lang w:val="bg-BG"/>
        </w:rPr>
        <w:t>,</w:t>
      </w:r>
      <w:r w:rsidR="006B5058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наричано по-долу за краткост </w:t>
      </w:r>
      <w:r w:rsidR="00C53757" w:rsidRPr="007F4EE3">
        <w:rPr>
          <w:b/>
          <w:bCs/>
          <w:lang w:val="bg-BG"/>
        </w:rPr>
        <w:t>ИЗПЪЛНИТЕЛ</w:t>
      </w:r>
      <w:r w:rsidR="00215592" w:rsidRPr="007F4EE3">
        <w:rPr>
          <w:lang w:val="bg-BG"/>
        </w:rPr>
        <w:t xml:space="preserve"> от една страна и</w:t>
      </w:r>
    </w:p>
    <w:p w14:paraId="3472E004" w14:textId="3608CE0C" w:rsidR="007F4EE3" w:rsidRPr="007F4EE3" w:rsidRDefault="003F3764" w:rsidP="003F3764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 xml:space="preserve">2. </w:t>
      </w:r>
      <w:r w:rsidR="001B0F0A"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ЕГН </w:t>
      </w:r>
      <w:r w:rsidR="001B0F0A" w:rsidRPr="007F4EE3">
        <w:rPr>
          <w:color w:val="0D0D0D" w:themeColor="text1" w:themeTint="F2"/>
          <w:highlight w:val="yellow"/>
          <w:lang w:val="bg-BG"/>
        </w:rPr>
        <w:t>…………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</w:t>
      </w:r>
      <w:proofErr w:type="spellStart"/>
      <w:r w:rsidR="000E53FD"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="000E53FD" w:rsidRPr="007F4EE3">
        <w:rPr>
          <w:color w:val="0D0D0D" w:themeColor="text1" w:themeTint="F2"/>
          <w:highlight w:val="yellow"/>
          <w:lang w:val="bg-BG"/>
        </w:rPr>
        <w:t xml:space="preserve">. № </w:t>
      </w:r>
      <w:r w:rsidR="001B0F0A" w:rsidRPr="007F4EE3">
        <w:rPr>
          <w:color w:val="0D0D0D" w:themeColor="text1" w:themeTint="F2"/>
          <w:highlight w:val="yellow"/>
          <w:lang w:val="bg-BG"/>
        </w:rPr>
        <w:t>……….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изд. на </w:t>
      </w:r>
      <w:r w:rsidR="001B0F0A" w:rsidRPr="007F4EE3">
        <w:rPr>
          <w:color w:val="0D0D0D" w:themeColor="text1" w:themeTint="F2"/>
          <w:highlight w:val="yellow"/>
          <w:lang w:val="bg-BG"/>
        </w:rPr>
        <w:t>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г. от МВР </w:t>
      </w:r>
      <w:r w:rsidR="001B0F0A" w:rsidRPr="007F4EE3">
        <w:rPr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с постоянен адрес: гр. </w:t>
      </w:r>
      <w:r w:rsidR="001B0F0A" w:rsidRPr="007F4EE3">
        <w:rPr>
          <w:color w:val="0D0D0D" w:themeColor="text1" w:themeTint="F2"/>
          <w:highlight w:val="yellow"/>
          <w:lang w:val="bg-BG"/>
        </w:rPr>
        <w:t>…………….</w:t>
      </w:r>
      <w:r w:rsidR="003B5665" w:rsidRPr="007F4EE3">
        <w:rPr>
          <w:bCs/>
          <w:highlight w:val="yellow"/>
          <w:lang w:val="bg-BG"/>
        </w:rPr>
        <w:t>,</w:t>
      </w:r>
      <w:r w:rsidR="009A3FC9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 по-долу за краткост </w:t>
      </w:r>
      <w:r w:rsidR="00C53757" w:rsidRPr="007F4EE3">
        <w:rPr>
          <w:b/>
          <w:bCs/>
          <w:lang w:val="bg-BG"/>
        </w:rPr>
        <w:t>ВЪЗЛОЖИТЕЛ</w:t>
      </w:r>
      <w:r w:rsidR="00215592" w:rsidRPr="007F4EE3">
        <w:rPr>
          <w:lang w:val="bg-BG"/>
        </w:rPr>
        <w:t xml:space="preserve"> от друга страна.</w:t>
      </w:r>
    </w:p>
    <w:p w14:paraId="37CAB4E1" w14:textId="47B010CF" w:rsidR="007F4EE3" w:rsidRPr="007F4EE3" w:rsidRDefault="007F4EE3" w:rsidP="007F4EE3">
      <w:pPr>
        <w:pStyle w:val="afb"/>
        <w:spacing w:after="60" w:line="216" w:lineRule="auto"/>
        <w:ind w:left="0"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2434D0BC" w14:textId="77777777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717A38C1" w14:textId="18AFDBE3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="00215592" w:rsidRPr="007F4EE3">
        <w:rPr>
          <w:lang w:val="bg-BG"/>
        </w:rPr>
        <w:t xml:space="preserve"> </w:t>
      </w:r>
      <w:r w:rsidR="00C53757" w:rsidRPr="007F4EE3">
        <w:rPr>
          <w:lang w:val="bg-BG"/>
        </w:rPr>
        <w:t>ИЗПЪЛНИТЕЛЯТ</w:t>
      </w:r>
      <w:r w:rsidR="00D760A4" w:rsidRPr="007F4EE3">
        <w:rPr>
          <w:lang w:val="bg-BG"/>
        </w:rPr>
        <w:t xml:space="preserve"> се задължава да построи и </w:t>
      </w:r>
      <w:r w:rsidR="00215592" w:rsidRPr="007F4EE3">
        <w:rPr>
          <w:lang w:val="bg-BG"/>
        </w:rPr>
        <w:t xml:space="preserve">въведе в експлоатация </w:t>
      </w:r>
      <w:r w:rsidRPr="007F4EE3">
        <w:rPr>
          <w:highlight w:val="yellow"/>
          <w:lang w:val="bg-BG"/>
        </w:rPr>
        <w:t>следния/те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недвижим/и имот/и (имота/</w:t>
      </w:r>
      <w:proofErr w:type="spellStart"/>
      <w:r w:rsidRPr="007F4EE3">
        <w:rPr>
          <w:highlight w:val="yellow"/>
          <w:lang w:val="bg-BG"/>
        </w:rPr>
        <w:t>ите</w:t>
      </w:r>
      <w:proofErr w:type="spellEnd"/>
      <w:r w:rsidRPr="007F4EE3">
        <w:rPr>
          <w:highlight w:val="yellow"/>
          <w:lang w:val="bg-BG"/>
        </w:rPr>
        <w:t>),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който/които</w:t>
      </w:r>
      <w:r w:rsidRPr="007F4EE3">
        <w:rPr>
          <w:lang w:val="bg-BG"/>
        </w:rPr>
        <w:t xml:space="preserve"> ще се </w:t>
      </w:r>
      <w:r w:rsidRPr="007F4EE3">
        <w:rPr>
          <w:highlight w:val="yellow"/>
          <w:lang w:val="bg-BG"/>
        </w:rPr>
        <w:t>намира/т</w:t>
      </w:r>
      <w:r w:rsidRPr="007F4EE3">
        <w:rPr>
          <w:lang w:val="bg-BG"/>
        </w:rPr>
        <w:t xml:space="preserve"> </w:t>
      </w:r>
      <w:r w:rsidR="00471BB8" w:rsidRPr="00641B12">
        <w:rPr>
          <w:lang w:val="bg-BG"/>
        </w:rPr>
        <w:t xml:space="preserve">в </w:t>
      </w:r>
      <w:r w:rsidR="00471BB8" w:rsidRPr="00656B1F">
        <w:rPr>
          <w:lang w:val="bg-BG"/>
        </w:rPr>
        <w:t xml:space="preserve">сгради </w:t>
      </w:r>
      <w:r w:rsidR="00471BB8" w:rsidRPr="00656B1F">
        <w:rPr>
          <w:b/>
          <w:bCs/>
          <w:lang w:val="bg-BG"/>
        </w:rPr>
        <w:t>„ЦАРЕВЕЦ“ и „ТРАПЕЗИЦА“</w:t>
      </w:r>
      <w:r w:rsidR="00471BB8" w:rsidRPr="00656B1F">
        <w:rPr>
          <w:lang w:val="bg-BG"/>
        </w:rPr>
        <w:t xml:space="preserve"> (сградите), които ще бъдат построени, съгласно одобрения технически проект (проекта) в ПОЗЕМЛЕН ИМОТ с идентификатор: 68134.1609.2240 по кадастралната карта и кадастралните регистри, одобрени със Заповед РД-18-38/10.07.2012г. на Изпълнителен директор на АГКК, с последно изменение на КККР, засягащо поземления имот, от 11.07.2024</w:t>
      </w:r>
      <w:r w:rsidR="00471BB8">
        <w:rPr>
          <w:lang w:val="bg-BG"/>
        </w:rPr>
        <w:t xml:space="preserve"> </w:t>
      </w:r>
      <w:r w:rsidR="00471BB8" w:rsidRPr="00656B1F">
        <w:rPr>
          <w:lang w:val="bg-BG"/>
        </w:rPr>
        <w:t xml:space="preserve">г., с адрес на имота: гр. София, район „Студентски”, ж.к. „Малинова долина”, с площ от 5868 кв.м., съгласно документ за собственост, представлява УРЕГУЛИРАН ПОЗЕМЛЕН ИМОТ I-2240 (първи, отреден за имот с </w:t>
      </w:r>
      <w:proofErr w:type="spellStart"/>
      <w:r w:rsidR="00471BB8" w:rsidRPr="00656B1F">
        <w:rPr>
          <w:lang w:val="bg-BG"/>
        </w:rPr>
        <w:t>планоснимачен</w:t>
      </w:r>
      <w:proofErr w:type="spellEnd"/>
      <w:r w:rsidR="00471BB8" w:rsidRPr="00656B1F">
        <w:rPr>
          <w:lang w:val="bg-BG"/>
        </w:rPr>
        <w:t xml:space="preserve"> номер две хиляди двеста и четиридесет), в кв. 68, местност „Малинова долина части 1-ва, 2-ра, 3-та, 4-та, 5-та и 6-та”</w:t>
      </w:r>
      <w:r w:rsidRPr="007F4EE3">
        <w:rPr>
          <w:highlight w:val="yellow"/>
          <w:lang w:val="bg-BG"/>
        </w:rPr>
        <w:t>,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който/които имот/и</w:t>
      </w:r>
      <w:r w:rsidRPr="007F4EE3">
        <w:rPr>
          <w:lang w:val="bg-BG"/>
        </w:rPr>
        <w:t xml:space="preserve"> ще </w:t>
      </w:r>
      <w:r w:rsidRPr="007F4EE3">
        <w:rPr>
          <w:highlight w:val="yellow"/>
          <w:lang w:val="bg-BG"/>
        </w:rPr>
        <w:t>представлява/т:</w:t>
      </w:r>
      <w:r w:rsidRPr="007F4EE3">
        <w:rPr>
          <w:lang w:val="bg-BG"/>
        </w:rPr>
        <w:t xml:space="preserve"> </w:t>
      </w:r>
    </w:p>
    <w:p w14:paraId="0B1C4B9B" w14:textId="77777777" w:rsidR="007F4EE3" w:rsidRP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6BF4E32F" w14:textId="77C3ACC6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2CBC752A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2234ED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5DBDEC1" w14:textId="43552B4F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7072975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0B120218" w14:textId="7724680D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391244" w14:textId="7FA8B19C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lastRenderedPageBreak/>
        <w:t>ВЪНШНО ПАРКОМЯСТО № ……… (………) със застроена площ от ………. кв.м. (…………….стотни кв.м.)</w:t>
      </w:r>
      <w:r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3C91626" w14:textId="307E7DB1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31582C79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AB28475" w14:textId="1EAEE9A3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905226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5E8AB7" w14:textId="42EEDDB7" w:rsidR="007F4EE3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.</w:t>
      </w:r>
    </w:p>
    <w:p w14:paraId="60BC9E7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685A2C2F" w14:textId="5625FEA9" w:rsidR="009D6B90" w:rsidRDefault="007F4EE3" w:rsidP="007F4EE3">
      <w:pPr>
        <w:jc w:val="both"/>
        <w:rPr>
          <w:b/>
          <w:bCs/>
        </w:rPr>
      </w:pPr>
      <w:r>
        <w:rPr>
          <w:b/>
          <w:bCs/>
          <w:lang w:val="bg-BG"/>
        </w:rPr>
        <w:t>Ц</w:t>
      </w:r>
      <w:proofErr w:type="spellStart"/>
      <w:r w:rsidR="009D6B90" w:rsidRPr="007F4EE3">
        <w:rPr>
          <w:b/>
          <w:bCs/>
        </w:rPr>
        <w:t>ена</w:t>
      </w:r>
      <w:proofErr w:type="spellEnd"/>
      <w:r w:rsidR="009D6B90" w:rsidRPr="007F4EE3">
        <w:rPr>
          <w:b/>
          <w:bCs/>
        </w:rPr>
        <w:t xml:space="preserve"> – </w:t>
      </w:r>
      <w:r w:rsidR="001B0F0A" w:rsidRPr="007F4EE3">
        <w:rPr>
          <w:b/>
          <w:bCs/>
        </w:rPr>
        <w:t>…….</w:t>
      </w:r>
      <w:r w:rsidR="009D6B90" w:rsidRPr="007F4EE3">
        <w:rPr>
          <w:b/>
          <w:bCs/>
        </w:rPr>
        <w:t xml:space="preserve"> (</w:t>
      </w:r>
      <w:r w:rsidR="001B0F0A" w:rsidRPr="007F4EE3">
        <w:rPr>
          <w:b/>
          <w:bCs/>
        </w:rPr>
        <w:t>…………………</w:t>
      </w:r>
      <w:r w:rsidR="009D6B90" w:rsidRPr="007F4EE3">
        <w:rPr>
          <w:b/>
          <w:bCs/>
        </w:rPr>
        <w:t xml:space="preserve">) </w:t>
      </w:r>
      <w:proofErr w:type="spellStart"/>
      <w:r w:rsidR="009D6B90" w:rsidRPr="007F4EE3">
        <w:rPr>
          <w:b/>
          <w:bCs/>
        </w:rPr>
        <w:t>евро</w:t>
      </w:r>
      <w:proofErr w:type="spellEnd"/>
      <w:r>
        <w:rPr>
          <w:b/>
          <w:bCs/>
          <w:lang w:val="bg-BG"/>
        </w:rPr>
        <w:t xml:space="preserve"> без ДДС</w:t>
      </w:r>
      <w:r w:rsidR="009D6B90" w:rsidRPr="007F4EE3">
        <w:rPr>
          <w:b/>
          <w:bCs/>
        </w:rPr>
        <w:t>.</w:t>
      </w:r>
    </w:p>
    <w:p w14:paraId="0AA770B1" w14:textId="77777777" w:rsidR="007F4EE3" w:rsidRPr="007F4EE3" w:rsidRDefault="007F4EE3" w:rsidP="007F4EE3">
      <w:pPr>
        <w:jc w:val="both"/>
      </w:pPr>
    </w:p>
    <w:p w14:paraId="6FF08022" w14:textId="5889FF0C" w:rsidR="007F4EE3" w:rsidRPr="00641B12" w:rsidRDefault="007F4EE3" w:rsidP="007F4EE3">
      <w:pPr>
        <w:pStyle w:val="afb"/>
        <w:tabs>
          <w:tab w:val="left" w:pos="709"/>
        </w:tabs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2.</w:t>
      </w:r>
      <w:r w:rsidR="00215592" w:rsidRPr="007F4EE3">
        <w:t xml:space="preserve"> </w:t>
      </w:r>
      <w:r w:rsidRPr="00641B12">
        <w:rPr>
          <w:lang w:val="bg-BG"/>
        </w:rPr>
        <w:t>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>
        <w:rPr>
          <w:lang w:val="bg-BG"/>
        </w:rPr>
        <w:t>.</w:t>
      </w:r>
    </w:p>
    <w:p w14:paraId="00A70FC3" w14:textId="42090B48" w:rsidR="007F4EE3" w:rsidRPr="007F4EE3" w:rsidRDefault="007F4EE3" w:rsidP="007F4EE3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37D2D737" w14:textId="15F37B7D" w:rsidR="00471BB8" w:rsidRDefault="007F4EE3" w:rsidP="00471BB8">
      <w:pPr>
        <w:jc w:val="both"/>
        <w:rPr>
          <w:lang w:val="bg-BG"/>
        </w:rPr>
      </w:pPr>
      <w:r w:rsidRPr="007F4EE3">
        <w:rPr>
          <w:b/>
          <w:bCs/>
        </w:rPr>
        <w:t>1.</w:t>
      </w:r>
      <w:r w:rsidR="003B5665" w:rsidRPr="007F4EE3">
        <w:t xml:space="preserve"> Цената по </w:t>
      </w:r>
      <w:r w:rsidR="003D320B">
        <w:t>договора</w:t>
      </w:r>
      <w:r w:rsidR="003B5665" w:rsidRPr="007F4EE3">
        <w:t xml:space="preserve"> се заплаща от ВЪЗЛОЖИТЕЛЯ по банкова сметка на </w:t>
      </w:r>
      <w:r w:rsidR="00471BB8" w:rsidRPr="00656B1F">
        <w:rPr>
          <w:lang w:val="bg-BG"/>
        </w:rPr>
        <w:t xml:space="preserve">„Ви Ем Ай </w:t>
      </w:r>
      <w:proofErr w:type="gramStart"/>
      <w:r w:rsidR="00471BB8" w:rsidRPr="00656B1F">
        <w:rPr>
          <w:lang w:val="bg-BG"/>
        </w:rPr>
        <w:t>Инвест“ ЕАД</w:t>
      </w:r>
      <w:proofErr w:type="gramEnd"/>
      <w:r w:rsidR="00471BB8" w:rsidRPr="00656B1F">
        <w:rPr>
          <w:lang w:val="bg-BG"/>
        </w:rPr>
        <w:t xml:space="preserve"> с IBAN в </w:t>
      </w:r>
      <w:r w:rsidR="00C908D1">
        <w:rPr>
          <w:lang w:val="bg-BG"/>
        </w:rPr>
        <w:t>евро</w:t>
      </w:r>
      <w:r w:rsidR="00471BB8" w:rsidRPr="00656B1F">
        <w:rPr>
          <w:lang w:val="bg-BG"/>
        </w:rPr>
        <w:t xml:space="preserve">: </w:t>
      </w:r>
      <w:r w:rsidR="00471BB8" w:rsidRPr="00656B1F">
        <w:rPr>
          <w:b/>
          <w:bCs/>
        </w:rPr>
        <w:t>BG38BPBI79421026168901</w:t>
      </w:r>
      <w:r w:rsidR="00471BB8" w:rsidRPr="00656B1F">
        <w:t xml:space="preserve">, </w:t>
      </w:r>
      <w:proofErr w:type="spellStart"/>
      <w:r w:rsidR="00471BB8" w:rsidRPr="00656B1F">
        <w:t>открита</w:t>
      </w:r>
      <w:proofErr w:type="spellEnd"/>
      <w:r w:rsidR="00471BB8" w:rsidRPr="00656B1F">
        <w:t xml:space="preserve"> в </w:t>
      </w:r>
      <w:proofErr w:type="spellStart"/>
      <w:r w:rsidR="00471BB8" w:rsidRPr="00656B1F">
        <w:t>Пощенска</w:t>
      </w:r>
      <w:proofErr w:type="spellEnd"/>
      <w:r w:rsidR="00471BB8" w:rsidRPr="00656B1F">
        <w:t xml:space="preserve"> </w:t>
      </w:r>
      <w:proofErr w:type="spellStart"/>
      <w:r w:rsidR="00471BB8" w:rsidRPr="00656B1F">
        <w:t>банка</w:t>
      </w:r>
      <w:proofErr w:type="spellEnd"/>
      <w:r w:rsidR="00471BB8" w:rsidRPr="00656B1F">
        <w:rPr>
          <w:lang w:val="bg-BG"/>
        </w:rPr>
        <w:t xml:space="preserve">, </w:t>
      </w:r>
      <w:r w:rsidR="00471BB8" w:rsidRPr="00641B12">
        <w:rPr>
          <w:lang w:val="bg-BG"/>
        </w:rPr>
        <w:t>както следва:</w:t>
      </w:r>
    </w:p>
    <w:p w14:paraId="02FA49EE" w14:textId="77777777" w:rsidR="00471BB8" w:rsidRPr="00641B12" w:rsidRDefault="00471BB8" w:rsidP="00471BB8">
      <w:pPr>
        <w:jc w:val="both"/>
        <w:rPr>
          <w:lang w:val="bg-BG"/>
        </w:rPr>
      </w:pPr>
    </w:p>
    <w:p w14:paraId="6E280BA4" w14:textId="2E97276F" w:rsidR="003B5665" w:rsidRPr="007F4EE3" w:rsidRDefault="003D320B" w:rsidP="00471BB8">
      <w:pPr>
        <w:jc w:val="both"/>
        <w:rPr>
          <w:highlight w:val="yellow"/>
        </w:rPr>
      </w:pPr>
      <w:r w:rsidRPr="003D320B">
        <w:rPr>
          <w:b/>
          <w:bCs/>
          <w:highlight w:val="yellow"/>
        </w:rPr>
        <w:t>1.1</w:t>
      </w:r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Първата</w:t>
      </w:r>
      <w:proofErr w:type="spellEnd"/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вноска</w:t>
      </w:r>
      <w:proofErr w:type="spellEnd"/>
      <w:r w:rsidR="003B5665" w:rsidRPr="007F4EE3">
        <w:rPr>
          <w:highlight w:val="yellow"/>
        </w:rPr>
        <w:t xml:space="preserve"> в </w:t>
      </w:r>
      <w:proofErr w:type="spellStart"/>
      <w:r w:rsidR="003B5665" w:rsidRPr="007F4EE3">
        <w:rPr>
          <w:highlight w:val="yellow"/>
        </w:rPr>
        <w:t>размер</w:t>
      </w:r>
      <w:proofErr w:type="spellEnd"/>
      <w:r w:rsidR="003B5665" w:rsidRPr="007F4EE3">
        <w:rPr>
          <w:highlight w:val="yellow"/>
        </w:rPr>
        <w:t xml:space="preserve"> на </w:t>
      </w:r>
      <w:r w:rsidR="001B0F0A" w:rsidRPr="003D320B">
        <w:rPr>
          <w:b/>
          <w:bCs/>
          <w:highlight w:val="yellow"/>
        </w:rPr>
        <w:t>…………</w:t>
      </w:r>
      <w:r w:rsidR="009D6B90" w:rsidRPr="003D320B">
        <w:rPr>
          <w:b/>
          <w:bCs/>
          <w:highlight w:val="yellow"/>
        </w:rPr>
        <w:t xml:space="preserve"> евро (</w:t>
      </w:r>
      <w:r w:rsidR="001B0F0A" w:rsidRPr="003D320B">
        <w:rPr>
          <w:b/>
          <w:bCs/>
          <w:highlight w:val="yellow"/>
        </w:rPr>
        <w:t>……………….</w:t>
      </w:r>
      <w:r w:rsidR="009D6B90" w:rsidRPr="003D320B">
        <w:rPr>
          <w:b/>
          <w:bCs/>
          <w:highlight w:val="yellow"/>
        </w:rPr>
        <w:t>)</w:t>
      </w:r>
      <w:r w:rsidRPr="003D320B">
        <w:rPr>
          <w:b/>
          <w:bCs/>
          <w:highlight w:val="yellow"/>
        </w:rPr>
        <w:t xml:space="preserve"> без ДДС</w:t>
      </w:r>
      <w:r w:rsidR="009D6B90" w:rsidRPr="007F4EE3">
        <w:rPr>
          <w:highlight w:val="yellow"/>
        </w:rPr>
        <w:t>, платима днес, в подписване на настоящия договор.</w:t>
      </w:r>
    </w:p>
    <w:p w14:paraId="5179E313" w14:textId="66068467" w:rsidR="001B0F0A" w:rsidRPr="007F4EE3" w:rsidRDefault="003D320B" w:rsidP="001B0F0A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yellow"/>
          <w:lang w:val="bg-BG"/>
        </w:rPr>
      </w:pPr>
      <w:r>
        <w:rPr>
          <w:b w:val="0"/>
          <w:bCs w:val="0"/>
          <w:color w:val="auto"/>
          <w:highlight w:val="yellow"/>
          <w:lang w:val="bg-BG"/>
        </w:rPr>
        <w:tab/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Част от първата вноска в размер на 5 000 евро (пет хиляди евро), 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 (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……………….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евро)</w:t>
      </w:r>
      <w:r>
        <w:rPr>
          <w:b w:val="0"/>
          <w:bCs w:val="0"/>
          <w:color w:val="auto"/>
          <w:highlight w:val="yellow"/>
          <w:lang w:val="bg-BG"/>
        </w:rPr>
        <w:t xml:space="preserve"> без ДДС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>.</w:t>
      </w:r>
    </w:p>
    <w:p w14:paraId="25B08ABF" w14:textId="4180A81C" w:rsidR="00D72F6E" w:rsidRPr="007F4EE3" w:rsidRDefault="003D320B" w:rsidP="00D72F6E">
      <w:pPr>
        <w:pStyle w:val="afc"/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>.2</w:t>
      </w:r>
      <w:r w:rsidR="003B5665" w:rsidRPr="007F4EE3">
        <w:rPr>
          <w:rFonts w:ascii="Times New Roman" w:hAnsi="Times New Roman" w:cs="Times New Roman"/>
          <w:highlight w:val="yellow"/>
        </w:rPr>
        <w:t xml:space="preserve"> Втора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3D320B">
        <w:rPr>
          <w:rFonts w:ascii="Times New Roman" w:hAnsi="Times New Roman" w:cs="Times New Roman"/>
          <w:b/>
          <w:bCs/>
          <w:highlight w:val="yellow"/>
        </w:rPr>
        <w:t>без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ДДС</w:t>
      </w:r>
      <w:r w:rsidR="003B5665" w:rsidRPr="007F4EE3">
        <w:rPr>
          <w:rFonts w:ascii="Times New Roman" w:hAnsi="Times New Roman" w:cs="Times New Roman"/>
          <w:highlight w:val="yellow"/>
        </w:rPr>
        <w:t xml:space="preserve"> – </w:t>
      </w:r>
      <w:bookmarkStart w:id="1" w:name="_Hlk143521682"/>
      <w:r w:rsidR="00D72F6E" w:rsidRPr="007F4EE3">
        <w:rPr>
          <w:rFonts w:ascii="Times New Roman" w:hAnsi="Times New Roman" w:cs="Times New Roman"/>
          <w:color w:val="000000" w:themeColor="text1"/>
          <w:highlight w:val="yellow"/>
        </w:rPr>
        <w:t xml:space="preserve">в срок до 30 (тридесет) дни от предоставяне на документ, удостоверяващ завършен етап от строителство Акт-образец 14 за приемане на конструкцията на сградата. </w:t>
      </w:r>
    </w:p>
    <w:p w14:paraId="2BBC194C" w14:textId="29AD66ED" w:rsidR="001B0F0A" w:rsidRPr="007F4EE3" w:rsidRDefault="003B5665" w:rsidP="001B0F0A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1.3</w:t>
      </w:r>
      <w:r w:rsidRPr="007F4EE3">
        <w:rPr>
          <w:rFonts w:ascii="Times New Roman" w:hAnsi="Times New Roman" w:cs="Times New Roman"/>
          <w:highlight w:val="yellow"/>
        </w:rPr>
        <w:t xml:space="preserve"> Трета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 xml:space="preserve">без ДДС </w:t>
      </w:r>
      <w:r w:rsidRPr="007F4EE3">
        <w:rPr>
          <w:rFonts w:ascii="Times New Roman" w:hAnsi="Times New Roman" w:cs="Times New Roman"/>
          <w:highlight w:val="yellow"/>
        </w:rPr>
        <w:t xml:space="preserve">– в срок до 30 (тридесет) дни от предоставяне на документ - </w:t>
      </w:r>
      <w:r w:rsidR="001B0F0A" w:rsidRPr="007F4EE3">
        <w:rPr>
          <w:rFonts w:ascii="Times New Roman" w:hAnsi="Times New Roman" w:cs="Times New Roman"/>
          <w:highlight w:val="yellow"/>
        </w:rPr>
        <w:t xml:space="preserve">удостоверяващ завършен етап от строителство - Акт-образец 15 за установяване годността за приемане на сградата. </w:t>
      </w:r>
    </w:p>
    <w:p w14:paraId="3B8E6BF8" w14:textId="74FD2230" w:rsidR="003D320B" w:rsidRPr="007F4EE3" w:rsidRDefault="003B5665" w:rsidP="006B6F4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lastRenderedPageBreak/>
        <w:t>1.4</w:t>
      </w:r>
      <w:r w:rsidRPr="007F4EE3">
        <w:rPr>
          <w:rFonts w:ascii="Times New Roman" w:hAnsi="Times New Roman" w:cs="Times New Roman"/>
          <w:highlight w:val="yellow"/>
        </w:rPr>
        <w:t xml:space="preserve"> Четвърта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D72F6E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>без ДДС</w:t>
      </w:r>
      <w:r w:rsidR="003D320B">
        <w:rPr>
          <w:rFonts w:ascii="Times New Roman" w:hAnsi="Times New Roman" w:cs="Times New Roman"/>
          <w:highlight w:val="yellow"/>
        </w:rPr>
        <w:t xml:space="preserve"> </w:t>
      </w:r>
      <w:r w:rsidRPr="007F4EE3">
        <w:rPr>
          <w:rFonts w:ascii="Times New Roman" w:hAnsi="Times New Roman" w:cs="Times New Roman"/>
          <w:highlight w:val="yellow"/>
        </w:rPr>
        <w:t xml:space="preserve">– в срок до </w:t>
      </w:r>
      <w:r w:rsidR="00D72F6E" w:rsidRPr="007F4EE3">
        <w:rPr>
          <w:rFonts w:ascii="Times New Roman" w:hAnsi="Times New Roman" w:cs="Times New Roman"/>
          <w:highlight w:val="yellow"/>
        </w:rPr>
        <w:t xml:space="preserve">30 (тридесет) дни </w:t>
      </w:r>
      <w:r w:rsidRPr="007F4EE3">
        <w:rPr>
          <w:rFonts w:ascii="Times New Roman" w:hAnsi="Times New Roman" w:cs="Times New Roman"/>
          <w:highlight w:val="yellow"/>
        </w:rPr>
        <w:t>от предоставяне на документ - Удостоверение за въвеждане в експлоатация на сградата</w:t>
      </w:r>
      <w:bookmarkEnd w:id="1"/>
      <w:r w:rsidR="003D320B">
        <w:rPr>
          <w:rFonts w:ascii="Times New Roman" w:hAnsi="Times New Roman" w:cs="Times New Roman"/>
        </w:rPr>
        <w:t>.</w:t>
      </w:r>
    </w:p>
    <w:p w14:paraId="064CCE7C" w14:textId="319F6DB7" w:rsidR="003D320B" w:rsidRDefault="003D320B" w:rsidP="003D320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III. </w:t>
      </w:r>
      <w:r>
        <w:rPr>
          <w:rFonts w:ascii="Times New Roman" w:hAnsi="Times New Roman" w:cs="Times New Roman"/>
          <w:b/>
          <w:bCs/>
        </w:rPr>
        <w:t>З</w:t>
      </w:r>
      <w:r w:rsidRPr="00AC1BAB">
        <w:rPr>
          <w:rFonts w:ascii="Times New Roman" w:hAnsi="Times New Roman" w:cs="Times New Roman"/>
          <w:b/>
          <w:bCs/>
        </w:rPr>
        <w:t xml:space="preserve">адължения на </w:t>
      </w:r>
      <w:r>
        <w:rPr>
          <w:rFonts w:ascii="Times New Roman" w:hAnsi="Times New Roman" w:cs="Times New Roman"/>
          <w:b/>
          <w:bCs/>
        </w:rPr>
        <w:t>Изпълнителя</w:t>
      </w:r>
    </w:p>
    <w:p w14:paraId="6AA2858E" w14:textId="77777777" w:rsidR="00471BB8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6C268B" w:rsidRPr="007F4EE3">
        <w:rPr>
          <w:rFonts w:ascii="Times New Roman" w:hAnsi="Times New Roman" w:cs="Times New Roman"/>
        </w:rPr>
        <w:t xml:space="preserve"> </w:t>
      </w:r>
      <w:r w:rsidR="00471BB8" w:rsidRPr="00641B12">
        <w:rPr>
          <w:rFonts w:ascii="Times New Roman" w:hAnsi="Times New Roman" w:cs="Times New Roman"/>
        </w:rPr>
        <w:t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</w:t>
      </w:r>
      <w:r w:rsidR="00471BB8" w:rsidRPr="00575EB2">
        <w:rPr>
          <w:rFonts w:ascii="Times New Roman" w:hAnsi="Times New Roman" w:cs="Times New Roman"/>
        </w:rPr>
        <w:t xml:space="preserve">, както и да осигури констативен Акт-образец 14 за приемане на конструкцията на сградата в срок до </w:t>
      </w:r>
      <w:r w:rsidR="00471BB8" w:rsidRPr="00575EB2">
        <w:rPr>
          <w:rFonts w:ascii="Times New Roman" w:hAnsi="Times New Roman" w:cs="Times New Roman"/>
          <w:b/>
          <w:bCs/>
        </w:rPr>
        <w:t xml:space="preserve">26.06.2026 г. Да снабди сградата с разрешение за ползване в срок до </w:t>
      </w:r>
      <w:r w:rsidR="00471BB8" w:rsidRPr="00B84804">
        <w:rPr>
          <w:rFonts w:ascii="Times New Roman" w:hAnsi="Times New Roman" w:cs="Times New Roman"/>
          <w:b/>
          <w:bCs/>
        </w:rPr>
        <w:t>26.06.2028 г.,</w:t>
      </w:r>
      <w:r w:rsidR="00471BB8" w:rsidRPr="00575EB2">
        <w:rPr>
          <w:rFonts w:ascii="Times New Roman" w:hAnsi="Times New Roman" w:cs="Times New Roman"/>
          <w:b/>
          <w:bCs/>
        </w:rPr>
        <w:t xml:space="preserve"> като този срок е окончателен и не подлежи на удължаване.</w:t>
      </w:r>
      <w:r w:rsidR="00471BB8" w:rsidRPr="00641B12">
        <w:rPr>
          <w:rFonts w:ascii="Times New Roman" w:hAnsi="Times New Roman" w:cs="Times New Roman"/>
          <w:b/>
          <w:bCs/>
        </w:rPr>
        <w:t xml:space="preserve"> </w:t>
      </w:r>
    </w:p>
    <w:p w14:paraId="5FA0367C" w14:textId="6B1EAC27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20571C53" w14:textId="12BF3714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48E6577F" w14:textId="23F8124A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4.</w:t>
      </w:r>
      <w:r w:rsidR="00215592" w:rsidRPr="007F4EE3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в рамките на минималните гаранционни срокове съгласно Наредба № 2 от 31 юли 2003 г. да отстранява за своя сметка всички дефекти в 10 дневен срок от уведомяване от </w:t>
      </w:r>
      <w:r w:rsidR="00F62654" w:rsidRPr="007F4EE3">
        <w:rPr>
          <w:rFonts w:ascii="Times New Roman" w:hAnsi="Times New Roman" w:cs="Times New Roman"/>
        </w:rPr>
        <w:t>ВЪЗЛОЖИТЕЛЯ</w:t>
      </w:r>
      <w:r w:rsidR="00215592" w:rsidRPr="007F4EE3">
        <w:rPr>
          <w:rFonts w:ascii="Times New Roman" w:hAnsi="Times New Roman" w:cs="Times New Roman"/>
        </w:rPr>
        <w:t xml:space="preserve"> или негов правоприемник. Ако технологично необходимият срок за отстраняване е по-голям, </w:t>
      </w:r>
      <w:r w:rsidR="000E295D" w:rsidRPr="007F4EE3">
        <w:rPr>
          <w:rFonts w:ascii="Times New Roman" w:hAnsi="Times New Roman" w:cs="Times New Roman"/>
        </w:rPr>
        <w:t>ИЗПЪЛНИТЕЛЯТ</w:t>
      </w:r>
      <w:r w:rsidR="00215592" w:rsidRPr="007F4EE3">
        <w:rPr>
          <w:rFonts w:ascii="Times New Roman" w:hAnsi="Times New Roman" w:cs="Times New Roman"/>
        </w:rPr>
        <w:t xml:space="preserve"> следва да отстрани дефекта в удължен срок, одобрен от </w:t>
      </w:r>
      <w:r w:rsidR="000E295D" w:rsidRPr="007F4EE3">
        <w:rPr>
          <w:rFonts w:ascii="Times New Roman" w:hAnsi="Times New Roman" w:cs="Times New Roman"/>
        </w:rPr>
        <w:t>ВЪЗЛОЖИТЕЛЯ</w:t>
      </w:r>
      <w:r w:rsidR="00215592" w:rsidRPr="007F4EE3">
        <w:rPr>
          <w:rFonts w:ascii="Times New Roman" w:hAnsi="Times New Roman" w:cs="Times New Roman"/>
        </w:rPr>
        <w:t xml:space="preserve">. Ако </w:t>
      </w:r>
      <w:r w:rsidR="000E295D" w:rsidRPr="007F4EE3">
        <w:rPr>
          <w:rFonts w:ascii="Times New Roman" w:hAnsi="Times New Roman" w:cs="Times New Roman"/>
        </w:rPr>
        <w:t xml:space="preserve">ИЗПЪЛНИТЕЛЯТ </w:t>
      </w:r>
      <w:r w:rsidR="00215592" w:rsidRPr="007F4EE3">
        <w:rPr>
          <w:rFonts w:ascii="Times New Roman" w:hAnsi="Times New Roman" w:cs="Times New Roman"/>
        </w:rPr>
        <w:t xml:space="preserve">не отстрани дефекта в срок, </w:t>
      </w:r>
      <w:r w:rsidR="000E295D" w:rsidRPr="007F4EE3">
        <w:rPr>
          <w:rFonts w:ascii="Times New Roman" w:hAnsi="Times New Roman" w:cs="Times New Roman"/>
        </w:rPr>
        <w:t>ВЪЗЛОЖИТЕЛ</w:t>
      </w:r>
      <w:r w:rsidR="00F62654" w:rsidRPr="007F4EE3">
        <w:rPr>
          <w:rFonts w:ascii="Times New Roman" w:hAnsi="Times New Roman" w:cs="Times New Roman"/>
        </w:rPr>
        <w:t>ЯТ</w:t>
      </w:r>
      <w:r w:rsidR="000E295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мо</w:t>
      </w:r>
      <w:r w:rsidR="00F62654" w:rsidRPr="007F4EE3">
        <w:rPr>
          <w:rFonts w:ascii="Times New Roman" w:hAnsi="Times New Roman" w:cs="Times New Roman"/>
        </w:rPr>
        <w:t>же</w:t>
      </w:r>
      <w:r w:rsidR="00215592" w:rsidRPr="007F4EE3">
        <w:rPr>
          <w:rFonts w:ascii="Times New Roman" w:hAnsi="Times New Roman" w:cs="Times New Roman"/>
        </w:rPr>
        <w:t xml:space="preserve"> да го отстрани</w:t>
      </w:r>
      <w:r w:rsidR="000E53F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 xml:space="preserve">сам за сметка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>.</w:t>
      </w:r>
    </w:p>
    <w:p w14:paraId="47B77795" w14:textId="2FAD3337" w:rsidR="00215592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5.</w:t>
      </w:r>
      <w:r w:rsidR="00215592" w:rsidRPr="007F4EE3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52AAA33F" w14:textId="77777777" w:rsidR="003D320B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76752A6C" w14:textId="64B78A58" w:rsidR="003D320B" w:rsidRPr="003D320B" w:rsidRDefault="003D320B" w:rsidP="003D320B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2" w:name="_Hlk92885132"/>
      <w:r w:rsidRPr="003D320B">
        <w:rPr>
          <w:color w:val="auto"/>
          <w:lang w:val="bg-BG"/>
        </w:rPr>
        <w:t>I</w:t>
      </w:r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Pr="00C1074C">
        <w:rPr>
          <w:color w:val="auto"/>
          <w:lang w:val="bg-BG"/>
        </w:rPr>
        <w:t xml:space="preserve">адължения на </w:t>
      </w:r>
      <w:bookmarkEnd w:id="2"/>
      <w:r w:rsidR="00843346">
        <w:rPr>
          <w:color w:val="auto"/>
          <w:lang w:val="bg-BG"/>
        </w:rPr>
        <w:t>Възложителя</w:t>
      </w:r>
    </w:p>
    <w:p w14:paraId="112B6F30" w14:textId="4623780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Да заплати цената по </w:t>
      </w:r>
      <w:r w:rsidR="00BB0AFA">
        <w:rPr>
          <w:rFonts w:ascii="Times New Roman" w:hAnsi="Times New Roman" w:cs="Times New Roman"/>
        </w:rPr>
        <w:t>договора</w:t>
      </w:r>
      <w:r w:rsidR="00215592" w:rsidRPr="007F4EE3">
        <w:rPr>
          <w:rFonts w:ascii="Times New Roman" w:hAnsi="Times New Roman" w:cs="Times New Roman"/>
        </w:rPr>
        <w:t xml:space="preserve"> при условията и в сроковете по </w:t>
      </w:r>
      <w:r w:rsidR="00BB0AFA">
        <w:rPr>
          <w:rFonts w:ascii="Times New Roman" w:hAnsi="Times New Roman" w:cs="Times New Roman"/>
        </w:rPr>
        <w:t>същия</w:t>
      </w:r>
      <w:r w:rsidR="00215592" w:rsidRPr="007F4EE3">
        <w:rPr>
          <w:rFonts w:ascii="Times New Roman" w:hAnsi="Times New Roman" w:cs="Times New Roman"/>
        </w:rPr>
        <w:t>.</w:t>
      </w:r>
    </w:p>
    <w:p w14:paraId="4625F173" w14:textId="1FA0C56F" w:rsidR="00215592" w:rsidRPr="007F4EE3" w:rsidRDefault="00BB0AFA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подпише необходимите документи за откриването на индивидуални партиди за имота от експлоатационните дружества.</w:t>
      </w:r>
    </w:p>
    <w:p w14:paraId="3C756DC1" w14:textId="76A3BF5F" w:rsidR="00215592" w:rsidRPr="00BB0AFA" w:rsidRDefault="00BB0AFA" w:rsidP="000E295D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оказва съдействие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 xml:space="preserve"> за извършването на съответните правни и/или фактически действия в хода на строителството, когато такива са предвидени в договора или в действащото </w:t>
      </w:r>
      <w:r w:rsidR="00215592" w:rsidRPr="00BB0AFA">
        <w:rPr>
          <w:rFonts w:ascii="Times New Roman" w:hAnsi="Times New Roman" w:cs="Times New Roman"/>
        </w:rPr>
        <w:t>законодателство.</w:t>
      </w:r>
    </w:p>
    <w:p w14:paraId="55966C2D" w14:textId="0F7FAE52" w:rsidR="00C87A54" w:rsidRPr="00BB0AFA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4.</w:t>
      </w:r>
      <w:r w:rsidR="00C87A54" w:rsidRPr="00BB0AFA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</w:t>
      </w:r>
      <w:r w:rsidR="000E295D" w:rsidRPr="00BB0AFA">
        <w:rPr>
          <w:rFonts w:ascii="Times New Roman" w:hAnsi="Times New Roman" w:cs="Times New Roman"/>
        </w:rPr>
        <w:t>Я</w:t>
      </w:r>
      <w:r w:rsidR="00C87A54" w:rsidRPr="00BB0AFA">
        <w:rPr>
          <w:rFonts w:ascii="Times New Roman" w:hAnsi="Times New Roman" w:cs="Times New Roman"/>
        </w:rPr>
        <w:t xml:space="preserve"> на </w:t>
      </w:r>
      <w:r w:rsidR="000E295D" w:rsidRPr="00BB0AFA">
        <w:rPr>
          <w:rFonts w:ascii="Times New Roman" w:hAnsi="Times New Roman" w:cs="Times New Roman"/>
        </w:rPr>
        <w:t>ВЪЗЛОЖИТЕЛ</w:t>
      </w:r>
      <w:r w:rsidR="00F62654" w:rsidRPr="00BB0AFA">
        <w:rPr>
          <w:rFonts w:ascii="Times New Roman" w:hAnsi="Times New Roman" w:cs="Times New Roman"/>
        </w:rPr>
        <w:t>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0E295D" w:rsidRPr="00BB0AFA">
        <w:rPr>
          <w:rFonts w:ascii="Times New Roman" w:hAnsi="Times New Roman" w:cs="Times New Roman"/>
        </w:rPr>
        <w:t>ВЪЗЛОЖИТЕЛ</w:t>
      </w:r>
      <w:r w:rsidR="005F3F0D" w:rsidRPr="00BB0AFA">
        <w:rPr>
          <w:rFonts w:ascii="Times New Roman" w:hAnsi="Times New Roman" w:cs="Times New Roman"/>
        </w:rPr>
        <w:t>Я</w:t>
      </w:r>
      <w:r w:rsidR="000E53F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</w:t>
      </w:r>
      <w:r w:rsidR="00D72F6E" w:rsidRPr="00BB0AFA">
        <w:rPr>
          <w:rFonts w:ascii="Times New Roman" w:hAnsi="Times New Roman" w:cs="Times New Roman"/>
        </w:rPr>
        <w:t>.</w:t>
      </w:r>
    </w:p>
    <w:p w14:paraId="2D5BA9F5" w14:textId="01896DBD" w:rsidR="003D320B" w:rsidRPr="007F4EE3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5</w:t>
      </w:r>
      <w:r w:rsidR="003D320B" w:rsidRPr="007F4EE3">
        <w:rPr>
          <w:rFonts w:ascii="Times New Roman" w:hAnsi="Times New Roman" w:cs="Times New Roman"/>
          <w:b/>
          <w:bCs/>
        </w:rPr>
        <w:t>.</w:t>
      </w:r>
      <w:r w:rsidR="003D320B" w:rsidRPr="007F4EE3">
        <w:rPr>
          <w:rFonts w:ascii="Times New Roman" w:hAnsi="Times New Roman" w:cs="Times New Roman"/>
        </w:rPr>
        <w:t xml:space="preserve"> В случай, че </w:t>
      </w:r>
      <w:r w:rsidRPr="00BB0AFA">
        <w:rPr>
          <w:rFonts w:ascii="Times New Roman" w:hAnsi="Times New Roman" w:cs="Times New Roman"/>
        </w:rPr>
        <w:t>ВЪЗЛОЖИТЕЛЯ</w:t>
      </w:r>
      <w:r>
        <w:rPr>
          <w:rFonts w:ascii="Times New Roman" w:hAnsi="Times New Roman" w:cs="Times New Roman"/>
        </w:rPr>
        <w:t xml:space="preserve">Т </w:t>
      </w:r>
      <w:r w:rsidR="003D320B" w:rsidRPr="007F4EE3">
        <w:rPr>
          <w:rFonts w:ascii="Times New Roman" w:hAnsi="Times New Roman" w:cs="Times New Roman"/>
        </w:rPr>
        <w:t xml:space="preserve">прехвърли правата и задълженията си по настоящия договор на трето лице преди да е изплатил всичките си вноски по договора и собствеността върху имота да му е прехвърлена, последният дължи на </w:t>
      </w:r>
      <w:r w:rsidRPr="00BB0AFA">
        <w:rPr>
          <w:rFonts w:ascii="Times New Roman" w:hAnsi="Times New Roman" w:cs="Times New Roman"/>
        </w:rPr>
        <w:t xml:space="preserve">ИЗПЪЛНИТЕЛЯ </w:t>
      </w:r>
      <w:r w:rsidR="003D320B" w:rsidRPr="007F4EE3">
        <w:rPr>
          <w:rFonts w:ascii="Times New Roman" w:hAnsi="Times New Roman" w:cs="Times New Roman"/>
        </w:rPr>
        <w:t xml:space="preserve">административна такса в размер на 5% с ДДС от </w:t>
      </w:r>
      <w:r w:rsidR="004747CA">
        <w:rPr>
          <w:rFonts w:ascii="Times New Roman" w:hAnsi="Times New Roman" w:cs="Times New Roman"/>
        </w:rPr>
        <w:t>цената по договора</w:t>
      </w:r>
      <w:r w:rsidR="003D320B" w:rsidRPr="007F4EE3">
        <w:rPr>
          <w:rFonts w:ascii="Times New Roman" w:hAnsi="Times New Roman" w:cs="Times New Roman"/>
        </w:rPr>
        <w:t>.</w:t>
      </w:r>
    </w:p>
    <w:p w14:paraId="5CCC634E" w14:textId="38974EBC" w:rsidR="00F93A5F" w:rsidRPr="006048B5" w:rsidRDefault="00F93A5F" w:rsidP="00F93A5F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Pr="006048B5">
        <w:rPr>
          <w:color w:val="auto"/>
          <w:lang w:val="bg-BG"/>
        </w:rPr>
        <w:t>Заключителни разпоредби</w:t>
      </w:r>
    </w:p>
    <w:p w14:paraId="5DBDFE29" w14:textId="77777777" w:rsidR="00F93A5F" w:rsidRPr="00F93A5F" w:rsidRDefault="00F93A5F" w:rsidP="00F93A5F">
      <w:pPr>
        <w:rPr>
          <w:lang w:val="bg-BG"/>
        </w:rPr>
      </w:pPr>
    </w:p>
    <w:p w14:paraId="7F170ACB" w14:textId="60B72AE1" w:rsidR="000E295D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Този договор може да бъде изменян, допълван и прекратяван само по взаимно писмено съгласие на страните.</w:t>
      </w:r>
    </w:p>
    <w:p w14:paraId="6DDC45C6" w14:textId="7137F144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66DA30F" w14:textId="32C0A854" w:rsidR="00215592" w:rsidRPr="007F4EE3" w:rsidRDefault="00215592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Изпълнителя</w:t>
      </w:r>
      <w:r w:rsidRPr="007F4EE3">
        <w:rPr>
          <w:rFonts w:ascii="Times New Roman" w:hAnsi="Times New Roman" w:cs="Times New Roman"/>
        </w:rPr>
        <w:t>:</w:t>
      </w:r>
      <w:r w:rsidR="00931463">
        <w:rPr>
          <w:rFonts w:ascii="Times New Roman" w:hAnsi="Times New Roman" w:cs="Times New Roman"/>
        </w:rPr>
        <w:t xml:space="preserve"> адрес:</w:t>
      </w:r>
      <w:r w:rsidR="00EC589E" w:rsidRPr="007F4EE3">
        <w:rPr>
          <w:rFonts w:ascii="Times New Roman" w:hAnsi="Times New Roman" w:cs="Times New Roman"/>
        </w:rPr>
        <w:t xml:space="preserve"> </w:t>
      </w:r>
      <w:r w:rsidRPr="007F4EE3">
        <w:rPr>
          <w:rFonts w:ascii="Times New Roman" w:hAnsi="Times New Roman" w:cs="Times New Roman"/>
        </w:rPr>
        <w:t xml:space="preserve">гр.  София, </w:t>
      </w:r>
      <w:r w:rsidR="00460AEA" w:rsidRPr="007F4EE3">
        <w:rPr>
          <w:rFonts w:ascii="Times New Roman" w:hAnsi="Times New Roman" w:cs="Times New Roman"/>
        </w:rPr>
        <w:t xml:space="preserve">бул. Черни връх № </w:t>
      </w:r>
      <w:r w:rsidR="00DA6EAF" w:rsidRPr="007F4EE3">
        <w:rPr>
          <w:rFonts w:ascii="Times New Roman" w:hAnsi="Times New Roman" w:cs="Times New Roman"/>
        </w:rPr>
        <w:t>38Б</w:t>
      </w:r>
      <w:r w:rsidR="00460AEA" w:rsidRPr="007F4EE3">
        <w:rPr>
          <w:rFonts w:ascii="Times New Roman" w:hAnsi="Times New Roman" w:cs="Times New Roman"/>
        </w:rPr>
        <w:t xml:space="preserve">, ет. </w:t>
      </w:r>
      <w:r w:rsidR="00DA6EAF" w:rsidRPr="007F4EE3">
        <w:rPr>
          <w:rFonts w:ascii="Times New Roman" w:hAnsi="Times New Roman" w:cs="Times New Roman"/>
        </w:rPr>
        <w:t>3 офис 9</w:t>
      </w:r>
      <w:r w:rsidR="00460AEA" w:rsidRPr="007F4EE3">
        <w:rPr>
          <w:rFonts w:ascii="Times New Roman" w:hAnsi="Times New Roman" w:cs="Times New Roman"/>
        </w:rPr>
        <w:t>,</w:t>
      </w:r>
      <w:r w:rsidRPr="007F4EE3">
        <w:rPr>
          <w:rFonts w:ascii="Times New Roman" w:hAnsi="Times New Roman" w:cs="Times New Roman"/>
        </w:rPr>
        <w:t xml:space="preserve"> мейл:</w:t>
      </w:r>
      <w:r w:rsidR="000E53FD" w:rsidRPr="007F4EE3">
        <w:rPr>
          <w:rFonts w:ascii="Times New Roman" w:hAnsi="Times New Roman" w:cs="Times New Roman"/>
        </w:rPr>
        <w:t xml:space="preserve"> </w:t>
      </w:r>
      <w:r w:rsidR="005F3F0D" w:rsidRPr="007F4EE3">
        <w:rPr>
          <w:rFonts w:ascii="Times New Roman" w:hAnsi="Times New Roman" w:cs="Times New Roman"/>
          <w:lang w:val="en-US"/>
        </w:rPr>
        <w:t>h.petrova</w:t>
      </w:r>
      <w:r w:rsidR="000E53FD" w:rsidRPr="007F4EE3">
        <w:rPr>
          <w:rFonts w:ascii="Times New Roman" w:hAnsi="Times New Roman" w:cs="Times New Roman"/>
          <w:lang w:val="en-US"/>
        </w:rPr>
        <w:t>@vm-law.bg</w:t>
      </w:r>
      <w:r w:rsidRPr="007F4EE3">
        <w:rPr>
          <w:rFonts w:ascii="Times New Roman" w:hAnsi="Times New Roman" w:cs="Times New Roman"/>
        </w:rPr>
        <w:t xml:space="preserve">, тел: </w:t>
      </w:r>
      <w:r w:rsidR="00931463">
        <w:rPr>
          <w:rFonts w:ascii="Times New Roman" w:hAnsi="Times New Roman" w:cs="Times New Roman"/>
        </w:rPr>
        <w:t>0883503976</w:t>
      </w:r>
      <w:r w:rsidRPr="007F4EE3">
        <w:rPr>
          <w:rFonts w:ascii="Times New Roman" w:hAnsi="Times New Roman" w:cs="Times New Roman"/>
        </w:rPr>
        <w:t>;</w:t>
      </w:r>
    </w:p>
    <w:p w14:paraId="5E97F7D3" w14:textId="78C48778" w:rsidR="00931463" w:rsidRDefault="00215592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Възложителя</w:t>
      </w:r>
      <w:r w:rsidRPr="007F4EE3">
        <w:rPr>
          <w:rFonts w:ascii="Times New Roman" w:hAnsi="Times New Roman" w:cs="Times New Roman"/>
        </w:rPr>
        <w:t xml:space="preserve">: </w:t>
      </w:r>
      <w:r w:rsidR="00931463">
        <w:rPr>
          <w:rFonts w:ascii="Times New Roman" w:hAnsi="Times New Roman" w:cs="Times New Roman"/>
        </w:rPr>
        <w:t>адрес:</w:t>
      </w:r>
      <w:r w:rsidR="00931463" w:rsidRPr="007F4EE3">
        <w:rPr>
          <w:rFonts w:ascii="Times New Roman" w:hAnsi="Times New Roman" w:cs="Times New Roman"/>
        </w:rPr>
        <w:t xml:space="preserve"> </w:t>
      </w:r>
      <w:r w:rsidR="00931463">
        <w:rPr>
          <w:rFonts w:ascii="Times New Roman" w:hAnsi="Times New Roman" w:cs="Times New Roman"/>
        </w:rPr>
        <w:t>......................................................................................................................</w:t>
      </w:r>
      <w:r w:rsidR="00931463" w:rsidRPr="007F4EE3">
        <w:rPr>
          <w:rFonts w:ascii="Times New Roman" w:hAnsi="Times New Roman" w:cs="Times New Roman"/>
        </w:rPr>
        <w:t xml:space="preserve">, </w:t>
      </w:r>
    </w:p>
    <w:p w14:paraId="263A6D66" w14:textId="15B0A672" w:rsidR="00931463" w:rsidRPr="007F4EE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мейл: </w:t>
      </w:r>
      <w:r>
        <w:rPr>
          <w:rFonts w:ascii="Times New Roman" w:hAnsi="Times New Roman" w:cs="Times New Roman"/>
        </w:rPr>
        <w:t>.......................................................................................</w:t>
      </w:r>
      <w:r w:rsidRPr="007F4EE3">
        <w:rPr>
          <w:rFonts w:ascii="Times New Roman" w:hAnsi="Times New Roman" w:cs="Times New Roman"/>
        </w:rPr>
        <w:t xml:space="preserve">, тел: </w:t>
      </w:r>
      <w:r>
        <w:rPr>
          <w:rFonts w:ascii="Times New Roman" w:hAnsi="Times New Roman" w:cs="Times New Roman"/>
        </w:rPr>
        <w:t>....................................................</w:t>
      </w:r>
      <w:r w:rsidRPr="007F4EE3">
        <w:rPr>
          <w:rFonts w:ascii="Times New Roman" w:hAnsi="Times New Roman" w:cs="Times New Roman"/>
        </w:rPr>
        <w:t>;</w:t>
      </w:r>
    </w:p>
    <w:p w14:paraId="7549147C" w14:textId="7E623E4B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0FA3E098" w14:textId="0F1189CE" w:rsidR="00215592" w:rsidRPr="007F4EE3" w:rsidRDefault="006740A7" w:rsidP="00931463">
      <w:pPr>
        <w:pStyle w:val="afc"/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Настоящия договор влиза в сила с подписването му. </w:t>
      </w:r>
      <w:r w:rsidR="00215592" w:rsidRPr="007F4EE3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931463" w:rsidRPr="00931463">
        <w:rPr>
          <w:rFonts w:ascii="Times New Roman" w:hAnsi="Times New Roman" w:cs="Times New Roman"/>
          <w:highlight w:val="yellow"/>
        </w:rPr>
        <w:t>....................</w:t>
      </w:r>
      <w:r w:rsidR="00215592" w:rsidRPr="007F4EE3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460AEA" w:rsidRPr="007F4EE3">
        <w:rPr>
          <w:rFonts w:ascii="Times New Roman" w:hAnsi="Times New Roman" w:cs="Times New Roman"/>
        </w:rPr>
        <w:t>.</w:t>
      </w:r>
    </w:p>
    <w:p w14:paraId="139D1A6C" w14:textId="748F65F2" w:rsidR="007532B0" w:rsidRPr="007F4EE3" w:rsidRDefault="007532B0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3C46F006" w14:textId="77777777" w:rsidR="00EC589E" w:rsidRPr="007F4EE3" w:rsidRDefault="00EC589E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1CEBF153" w14:textId="532FF95D" w:rsidR="00215592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ИЗПЪЛНИТЕЛ</w:t>
      </w:r>
      <w:r w:rsidR="00215592" w:rsidRPr="007F4EE3">
        <w:rPr>
          <w:lang w:val="bg-BG"/>
        </w:rPr>
        <w:t>: ...............................................</w:t>
      </w:r>
      <w:r w:rsidR="000242CA" w:rsidRPr="007F4EE3">
        <w:rPr>
          <w:lang w:val="bg-BG"/>
        </w:rPr>
        <w:tab/>
      </w:r>
      <w:r w:rsidR="000242CA" w:rsidRPr="007F4EE3">
        <w:rPr>
          <w:lang w:val="bg-BG"/>
        </w:rPr>
        <w:tab/>
      </w:r>
    </w:p>
    <w:p w14:paraId="2191355C" w14:textId="4C48AE2A" w:rsidR="00F84678" w:rsidRPr="007F4EE3" w:rsidRDefault="00215592" w:rsidP="00582760">
      <w:pPr>
        <w:spacing w:before="100" w:beforeAutospacing="1" w:after="100" w:afterAutospacing="1"/>
        <w:jc w:val="both"/>
        <w:rPr>
          <w:lang w:val="bg-BG"/>
        </w:rPr>
      </w:pPr>
      <w:bookmarkStart w:id="3" w:name="_Hlk92885765"/>
      <w:r w:rsidRPr="007F4EE3">
        <w:rPr>
          <w:lang w:val="bg-BG"/>
        </w:rPr>
        <w:t>(……………………..………</w:t>
      </w:r>
      <w:r w:rsidR="00F23ADF" w:rsidRPr="007F4EE3">
        <w:rPr>
          <w:lang w:val="en-US"/>
        </w:rPr>
        <w:t>……………………………………………………</w:t>
      </w:r>
      <w:r w:rsidRPr="007F4EE3">
        <w:rPr>
          <w:lang w:val="bg-BG"/>
        </w:rPr>
        <w:t>…………………..)</w:t>
      </w:r>
      <w:bookmarkEnd w:id="3"/>
      <w:r w:rsidRPr="007F4EE3">
        <w:rPr>
          <w:lang w:val="bg-BG"/>
        </w:rPr>
        <w:tab/>
      </w:r>
      <w:r w:rsidRPr="007F4EE3">
        <w:rPr>
          <w:lang w:val="bg-BG"/>
        </w:rPr>
        <w:tab/>
      </w:r>
    </w:p>
    <w:p w14:paraId="014AB954" w14:textId="77777777" w:rsidR="00F84678" w:rsidRPr="007F4EE3" w:rsidRDefault="00F84678" w:rsidP="00582760">
      <w:pPr>
        <w:spacing w:before="100" w:beforeAutospacing="1" w:after="100" w:afterAutospacing="1"/>
        <w:jc w:val="both"/>
        <w:rPr>
          <w:lang w:val="bg-BG"/>
        </w:rPr>
      </w:pPr>
    </w:p>
    <w:p w14:paraId="5285F02D" w14:textId="3E90EFE7" w:rsidR="00B11D31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 w:rsidR="00F23ADF" w:rsidRPr="007F4EE3">
        <w:rPr>
          <w:lang w:val="bg-BG"/>
        </w:rPr>
        <w:t>:...............................................</w:t>
      </w:r>
    </w:p>
    <w:p w14:paraId="7E38893C" w14:textId="63C523FB" w:rsidR="00F23ADF" w:rsidRPr="007F4EE3" w:rsidRDefault="00F23ADF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41A8A275" w14:textId="77777777" w:rsidR="002D61B3" w:rsidRPr="007F4EE3" w:rsidRDefault="002D61B3" w:rsidP="00582760">
      <w:pPr>
        <w:spacing w:before="100" w:beforeAutospacing="1" w:after="100" w:afterAutospacing="1"/>
        <w:jc w:val="both"/>
      </w:pPr>
    </w:p>
    <w:sectPr w:rsidR="002D61B3" w:rsidRPr="007F4EE3" w:rsidSect="00F93A5F">
      <w:footerReference w:type="default" r:id="rId8"/>
      <w:pgSz w:w="11906" w:h="16838" w:code="9"/>
      <w:pgMar w:top="1440" w:right="1077" w:bottom="1440" w:left="107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DCD2E" w14:textId="77777777" w:rsidR="00F43A90" w:rsidRDefault="00F43A90">
      <w:r>
        <w:separator/>
      </w:r>
    </w:p>
  </w:endnote>
  <w:endnote w:type="continuationSeparator" w:id="0">
    <w:p w14:paraId="6DF01A91" w14:textId="77777777" w:rsidR="00F43A90" w:rsidRDefault="00F43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DA31" w14:textId="49D2F6AA" w:rsidR="0088175F" w:rsidRDefault="0088175F" w:rsidP="005C2D99">
    <w:pPr>
      <w:rPr>
        <w:b/>
        <w:bCs/>
        <w:color w:val="595959" w:themeColor="text1" w:themeTint="A6"/>
        <w:lang w:val="bg-BG"/>
      </w:rPr>
    </w:pPr>
    <w:r w:rsidRPr="005C2D99">
      <w:rPr>
        <w:b/>
        <w:bCs/>
        <w:color w:val="595959" w:themeColor="text1" w:themeTint="A6"/>
      </w:rPr>
      <w:fldChar w:fldCharType="begin"/>
    </w:r>
    <w:r w:rsidRPr="005C2D99">
      <w:rPr>
        <w:b/>
        <w:bCs/>
        <w:color w:val="595959" w:themeColor="text1" w:themeTint="A6"/>
      </w:rPr>
      <w:instrText xml:space="preserve"> PAGE   \* MERGEFORMAT </w:instrText>
    </w:r>
    <w:r w:rsidRPr="005C2D99">
      <w:rPr>
        <w:b/>
        <w:bCs/>
        <w:color w:val="595959" w:themeColor="text1" w:themeTint="A6"/>
      </w:rPr>
      <w:fldChar w:fldCharType="separate"/>
    </w:r>
    <w:r w:rsidR="006A015F">
      <w:rPr>
        <w:b/>
        <w:bCs/>
        <w:noProof/>
        <w:color w:val="595959" w:themeColor="text1" w:themeTint="A6"/>
      </w:rPr>
      <w:t>9</w:t>
    </w:r>
    <w:r w:rsidRPr="005C2D99">
      <w:rPr>
        <w:b/>
        <w:bCs/>
        <w:color w:val="595959" w:themeColor="text1" w:themeTint="A6"/>
      </w:rPr>
      <w:fldChar w:fldCharType="end"/>
    </w:r>
    <w:r w:rsidR="00EC589E">
      <w:rPr>
        <w:b/>
        <w:bCs/>
        <w:color w:val="595959" w:themeColor="text1" w:themeTint="A6"/>
      </w:rPr>
      <w:tab/>
    </w:r>
    <w:r w:rsidR="003A1E83">
      <w:rPr>
        <w:b/>
        <w:bCs/>
        <w:color w:val="595959" w:themeColor="text1" w:themeTint="A6"/>
        <w:lang w:val="bg-BG"/>
      </w:rPr>
      <w:t>ИЗПЪЛНИТЕЛ</w:t>
    </w:r>
    <w:r w:rsidR="00EC589E">
      <w:rPr>
        <w:b/>
        <w:bCs/>
        <w:color w:val="595959" w:themeColor="text1" w:themeTint="A6"/>
        <w:lang w:val="bg-BG"/>
      </w:rPr>
      <w:t>……….</w:t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3A1E83">
      <w:rPr>
        <w:b/>
        <w:bCs/>
        <w:color w:val="595959" w:themeColor="text1" w:themeTint="A6"/>
        <w:lang w:val="bg-BG"/>
      </w:rPr>
      <w:t>ВЪЗЛОЖИТЕЛ</w:t>
    </w:r>
    <w:r w:rsidR="00EC589E">
      <w:rPr>
        <w:b/>
        <w:bCs/>
        <w:color w:val="595959" w:themeColor="text1" w:themeTint="A6"/>
        <w:lang w:val="bg-BG"/>
      </w:rPr>
      <w:t>…………….</w:t>
    </w:r>
  </w:p>
  <w:p w14:paraId="4AFAFA7C" w14:textId="3D4DBB90" w:rsidR="000E53FD" w:rsidRPr="00EC589E" w:rsidRDefault="000E53FD" w:rsidP="005C2D99">
    <w:pPr>
      <w:rPr>
        <w:b/>
        <w:bCs/>
        <w:color w:val="595959" w:themeColor="text1" w:themeTint="A6"/>
        <w:lang w:val="bg-B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0CC2A" w14:textId="77777777" w:rsidR="00F43A90" w:rsidRDefault="00F43A90">
      <w:r>
        <w:separator/>
      </w:r>
    </w:p>
  </w:footnote>
  <w:footnote w:type="continuationSeparator" w:id="0">
    <w:p w14:paraId="1E6ED6BC" w14:textId="77777777" w:rsidR="00F43A90" w:rsidRDefault="00F43A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57E5D71"/>
    <w:multiLevelType w:val="multilevel"/>
    <w:tmpl w:val="4470CA90"/>
    <w:lvl w:ilvl="0">
      <w:start w:val="1"/>
      <w:numFmt w:val="bullet"/>
      <w:pStyle w:val="a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3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885777">
    <w:abstractNumId w:val="9"/>
  </w:num>
  <w:num w:numId="2" w16cid:durableId="268587545">
    <w:abstractNumId w:val="12"/>
  </w:num>
  <w:num w:numId="3" w16cid:durableId="734280263">
    <w:abstractNumId w:val="12"/>
    <w:lvlOverride w:ilvl="0">
      <w:startOverride w:val="1"/>
    </w:lvlOverride>
  </w:num>
  <w:num w:numId="4" w16cid:durableId="1482845489">
    <w:abstractNumId w:val="7"/>
  </w:num>
  <w:num w:numId="5" w16cid:durableId="1822237154">
    <w:abstractNumId w:val="6"/>
  </w:num>
  <w:num w:numId="6" w16cid:durableId="2082020804">
    <w:abstractNumId w:val="5"/>
  </w:num>
  <w:num w:numId="7" w16cid:durableId="751122020">
    <w:abstractNumId w:val="4"/>
  </w:num>
  <w:num w:numId="8" w16cid:durableId="1250119507">
    <w:abstractNumId w:val="8"/>
  </w:num>
  <w:num w:numId="9" w16cid:durableId="2117097359">
    <w:abstractNumId w:val="3"/>
  </w:num>
  <w:num w:numId="10" w16cid:durableId="1161383160">
    <w:abstractNumId w:val="2"/>
  </w:num>
  <w:num w:numId="11" w16cid:durableId="1665353339">
    <w:abstractNumId w:val="1"/>
  </w:num>
  <w:num w:numId="12" w16cid:durableId="539365613">
    <w:abstractNumId w:val="0"/>
  </w:num>
  <w:num w:numId="13" w16cid:durableId="138294873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02455640">
    <w:abstractNumId w:val="13"/>
  </w:num>
  <w:num w:numId="15" w16cid:durableId="977883551">
    <w:abstractNumId w:val="14"/>
  </w:num>
  <w:num w:numId="16" w16cid:durableId="55786434">
    <w:abstractNumId w:val="10"/>
  </w:num>
  <w:num w:numId="17" w16cid:durableId="4521370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85C"/>
    <w:rsid w:val="0001035B"/>
    <w:rsid w:val="00012FA2"/>
    <w:rsid w:val="0002126C"/>
    <w:rsid w:val="000242CA"/>
    <w:rsid w:val="00025851"/>
    <w:rsid w:val="000322BF"/>
    <w:rsid w:val="000442E4"/>
    <w:rsid w:val="000514A4"/>
    <w:rsid w:val="000541C8"/>
    <w:rsid w:val="000C242D"/>
    <w:rsid w:val="000C6A97"/>
    <w:rsid w:val="000E295D"/>
    <w:rsid w:val="000E31E3"/>
    <w:rsid w:val="000E53FD"/>
    <w:rsid w:val="000E697B"/>
    <w:rsid w:val="00117948"/>
    <w:rsid w:val="001238BC"/>
    <w:rsid w:val="001273C1"/>
    <w:rsid w:val="00141A18"/>
    <w:rsid w:val="00144AE6"/>
    <w:rsid w:val="001515C7"/>
    <w:rsid w:val="00154B0B"/>
    <w:rsid w:val="00167E4D"/>
    <w:rsid w:val="00184057"/>
    <w:rsid w:val="001871CC"/>
    <w:rsid w:val="001975B8"/>
    <w:rsid w:val="001A0492"/>
    <w:rsid w:val="001A3567"/>
    <w:rsid w:val="001A5251"/>
    <w:rsid w:val="001B0F0A"/>
    <w:rsid w:val="001B17BC"/>
    <w:rsid w:val="001D53FC"/>
    <w:rsid w:val="001F601D"/>
    <w:rsid w:val="00201A91"/>
    <w:rsid w:val="00206387"/>
    <w:rsid w:val="002129B0"/>
    <w:rsid w:val="00215592"/>
    <w:rsid w:val="00217FF2"/>
    <w:rsid w:val="00222EA9"/>
    <w:rsid w:val="0023196B"/>
    <w:rsid w:val="0024330E"/>
    <w:rsid w:val="002446CB"/>
    <w:rsid w:val="00245487"/>
    <w:rsid w:val="00264BC0"/>
    <w:rsid w:val="00270EA8"/>
    <w:rsid w:val="00274AC6"/>
    <w:rsid w:val="002835FD"/>
    <w:rsid w:val="0028542B"/>
    <w:rsid w:val="00286035"/>
    <w:rsid w:val="00291CC6"/>
    <w:rsid w:val="00295C0C"/>
    <w:rsid w:val="002A04F7"/>
    <w:rsid w:val="002C4BEE"/>
    <w:rsid w:val="002D61B3"/>
    <w:rsid w:val="002E52EE"/>
    <w:rsid w:val="00307E07"/>
    <w:rsid w:val="00317849"/>
    <w:rsid w:val="003262F3"/>
    <w:rsid w:val="00336923"/>
    <w:rsid w:val="00337E56"/>
    <w:rsid w:val="0034655F"/>
    <w:rsid w:val="00346FDE"/>
    <w:rsid w:val="00347190"/>
    <w:rsid w:val="00350095"/>
    <w:rsid w:val="0035214C"/>
    <w:rsid w:val="00361853"/>
    <w:rsid w:val="0038465B"/>
    <w:rsid w:val="00386778"/>
    <w:rsid w:val="00390222"/>
    <w:rsid w:val="0039414B"/>
    <w:rsid w:val="003A01DC"/>
    <w:rsid w:val="003A1E83"/>
    <w:rsid w:val="003A3E5D"/>
    <w:rsid w:val="003B5665"/>
    <w:rsid w:val="003C35F8"/>
    <w:rsid w:val="003C3FFD"/>
    <w:rsid w:val="003D320B"/>
    <w:rsid w:val="003D3600"/>
    <w:rsid w:val="003E777A"/>
    <w:rsid w:val="003F3764"/>
    <w:rsid w:val="003F7B0C"/>
    <w:rsid w:val="00456F09"/>
    <w:rsid w:val="00460AEA"/>
    <w:rsid w:val="004647A2"/>
    <w:rsid w:val="00471BB8"/>
    <w:rsid w:val="004747CA"/>
    <w:rsid w:val="004850EA"/>
    <w:rsid w:val="00491C08"/>
    <w:rsid w:val="004972A1"/>
    <w:rsid w:val="004A15DE"/>
    <w:rsid w:val="004A44D0"/>
    <w:rsid w:val="004B5850"/>
    <w:rsid w:val="004C05C0"/>
    <w:rsid w:val="004D31B2"/>
    <w:rsid w:val="004D7EB8"/>
    <w:rsid w:val="004E5035"/>
    <w:rsid w:val="004F3458"/>
    <w:rsid w:val="004F5C8E"/>
    <w:rsid w:val="004F75E2"/>
    <w:rsid w:val="0050055F"/>
    <w:rsid w:val="005060F0"/>
    <w:rsid w:val="00511D3F"/>
    <w:rsid w:val="00517215"/>
    <w:rsid w:val="00517993"/>
    <w:rsid w:val="00522D75"/>
    <w:rsid w:val="00524D70"/>
    <w:rsid w:val="00545041"/>
    <w:rsid w:val="00582760"/>
    <w:rsid w:val="00583AAE"/>
    <w:rsid w:val="00590B0E"/>
    <w:rsid w:val="005A08C3"/>
    <w:rsid w:val="005A71BE"/>
    <w:rsid w:val="005B03A7"/>
    <w:rsid w:val="005B20C2"/>
    <w:rsid w:val="005B4E7E"/>
    <w:rsid w:val="005C2D99"/>
    <w:rsid w:val="005D1807"/>
    <w:rsid w:val="005F2076"/>
    <w:rsid w:val="005F3F0D"/>
    <w:rsid w:val="006010A1"/>
    <w:rsid w:val="00620638"/>
    <w:rsid w:val="00642934"/>
    <w:rsid w:val="0064615C"/>
    <w:rsid w:val="0064712D"/>
    <w:rsid w:val="006740A7"/>
    <w:rsid w:val="00676B73"/>
    <w:rsid w:val="006878E6"/>
    <w:rsid w:val="0069550D"/>
    <w:rsid w:val="006A015F"/>
    <w:rsid w:val="006A0210"/>
    <w:rsid w:val="006A41F1"/>
    <w:rsid w:val="006A533D"/>
    <w:rsid w:val="006A654E"/>
    <w:rsid w:val="006B5058"/>
    <w:rsid w:val="006B6F4F"/>
    <w:rsid w:val="006C268B"/>
    <w:rsid w:val="006C5ECB"/>
    <w:rsid w:val="006C7880"/>
    <w:rsid w:val="006D2207"/>
    <w:rsid w:val="006E2BA1"/>
    <w:rsid w:val="006E4E6D"/>
    <w:rsid w:val="006F22AB"/>
    <w:rsid w:val="0071024E"/>
    <w:rsid w:val="00710D5E"/>
    <w:rsid w:val="0071219A"/>
    <w:rsid w:val="0071603F"/>
    <w:rsid w:val="00734934"/>
    <w:rsid w:val="0073785C"/>
    <w:rsid w:val="00737BB2"/>
    <w:rsid w:val="00741991"/>
    <w:rsid w:val="00744D26"/>
    <w:rsid w:val="00750570"/>
    <w:rsid w:val="00750E7F"/>
    <w:rsid w:val="007532B0"/>
    <w:rsid w:val="0076017A"/>
    <w:rsid w:val="00763EA3"/>
    <w:rsid w:val="0078476D"/>
    <w:rsid w:val="007873BE"/>
    <w:rsid w:val="00790D63"/>
    <w:rsid w:val="007A105D"/>
    <w:rsid w:val="007B0667"/>
    <w:rsid w:val="007E06E8"/>
    <w:rsid w:val="007F4EE3"/>
    <w:rsid w:val="00801EDA"/>
    <w:rsid w:val="00803CEC"/>
    <w:rsid w:val="00805667"/>
    <w:rsid w:val="00823758"/>
    <w:rsid w:val="00826F44"/>
    <w:rsid w:val="008408E5"/>
    <w:rsid w:val="00843346"/>
    <w:rsid w:val="00851AFB"/>
    <w:rsid w:val="0085608E"/>
    <w:rsid w:val="008657C7"/>
    <w:rsid w:val="008723D3"/>
    <w:rsid w:val="00877C8D"/>
    <w:rsid w:val="00877F10"/>
    <w:rsid w:val="0088175F"/>
    <w:rsid w:val="00882028"/>
    <w:rsid w:val="0089337D"/>
    <w:rsid w:val="008961F2"/>
    <w:rsid w:val="008A7AEE"/>
    <w:rsid w:val="008B4A18"/>
    <w:rsid w:val="008C01C4"/>
    <w:rsid w:val="008D6554"/>
    <w:rsid w:val="008E667F"/>
    <w:rsid w:val="008F0E66"/>
    <w:rsid w:val="008F4E62"/>
    <w:rsid w:val="008F69A5"/>
    <w:rsid w:val="0090162C"/>
    <w:rsid w:val="009040EB"/>
    <w:rsid w:val="00910C21"/>
    <w:rsid w:val="00920A6A"/>
    <w:rsid w:val="00931463"/>
    <w:rsid w:val="0093656F"/>
    <w:rsid w:val="009440EB"/>
    <w:rsid w:val="009467E6"/>
    <w:rsid w:val="00947FBC"/>
    <w:rsid w:val="0095681C"/>
    <w:rsid w:val="00962CD2"/>
    <w:rsid w:val="00987BCC"/>
    <w:rsid w:val="009A3E0F"/>
    <w:rsid w:val="009A3FC9"/>
    <w:rsid w:val="009B25E6"/>
    <w:rsid w:val="009B5D53"/>
    <w:rsid w:val="009C5FD5"/>
    <w:rsid w:val="009D6B90"/>
    <w:rsid w:val="009F6FAF"/>
    <w:rsid w:val="00A22D40"/>
    <w:rsid w:val="00A24BEB"/>
    <w:rsid w:val="00A33FC0"/>
    <w:rsid w:val="00A466BB"/>
    <w:rsid w:val="00A57A92"/>
    <w:rsid w:val="00A66871"/>
    <w:rsid w:val="00A779C2"/>
    <w:rsid w:val="00A97CC8"/>
    <w:rsid w:val="00AA4E06"/>
    <w:rsid w:val="00AA528E"/>
    <w:rsid w:val="00AB131D"/>
    <w:rsid w:val="00AB67C6"/>
    <w:rsid w:val="00AB7BC4"/>
    <w:rsid w:val="00AC02F8"/>
    <w:rsid w:val="00AF452C"/>
    <w:rsid w:val="00B00C04"/>
    <w:rsid w:val="00B0209E"/>
    <w:rsid w:val="00B11D31"/>
    <w:rsid w:val="00B12F93"/>
    <w:rsid w:val="00B13AE2"/>
    <w:rsid w:val="00B166CF"/>
    <w:rsid w:val="00B35C22"/>
    <w:rsid w:val="00B44703"/>
    <w:rsid w:val="00B471A1"/>
    <w:rsid w:val="00B52CF2"/>
    <w:rsid w:val="00B60B52"/>
    <w:rsid w:val="00B72A60"/>
    <w:rsid w:val="00B92954"/>
    <w:rsid w:val="00BB0AFA"/>
    <w:rsid w:val="00BB164E"/>
    <w:rsid w:val="00BB32FB"/>
    <w:rsid w:val="00BC617C"/>
    <w:rsid w:val="00BD38E1"/>
    <w:rsid w:val="00BD3D14"/>
    <w:rsid w:val="00BE3CD6"/>
    <w:rsid w:val="00BE4122"/>
    <w:rsid w:val="00BE5ED2"/>
    <w:rsid w:val="00C16778"/>
    <w:rsid w:val="00C33104"/>
    <w:rsid w:val="00C34651"/>
    <w:rsid w:val="00C464E1"/>
    <w:rsid w:val="00C53757"/>
    <w:rsid w:val="00C542AE"/>
    <w:rsid w:val="00C55B02"/>
    <w:rsid w:val="00C56A5E"/>
    <w:rsid w:val="00C56CCC"/>
    <w:rsid w:val="00C6223C"/>
    <w:rsid w:val="00C64690"/>
    <w:rsid w:val="00C7194D"/>
    <w:rsid w:val="00C87A54"/>
    <w:rsid w:val="00C908D1"/>
    <w:rsid w:val="00C9664C"/>
    <w:rsid w:val="00CA48DF"/>
    <w:rsid w:val="00CB0667"/>
    <w:rsid w:val="00CB11E0"/>
    <w:rsid w:val="00CB12F3"/>
    <w:rsid w:val="00CC087F"/>
    <w:rsid w:val="00CC4E29"/>
    <w:rsid w:val="00CC612B"/>
    <w:rsid w:val="00CD73A0"/>
    <w:rsid w:val="00CE7BBE"/>
    <w:rsid w:val="00CF1D7F"/>
    <w:rsid w:val="00CF4E1B"/>
    <w:rsid w:val="00D054C6"/>
    <w:rsid w:val="00D103A6"/>
    <w:rsid w:val="00D20181"/>
    <w:rsid w:val="00D27BDB"/>
    <w:rsid w:val="00D31D4F"/>
    <w:rsid w:val="00D36D0E"/>
    <w:rsid w:val="00D41772"/>
    <w:rsid w:val="00D47507"/>
    <w:rsid w:val="00D521EE"/>
    <w:rsid w:val="00D55A57"/>
    <w:rsid w:val="00D613A0"/>
    <w:rsid w:val="00D70B04"/>
    <w:rsid w:val="00D72F6E"/>
    <w:rsid w:val="00D760A4"/>
    <w:rsid w:val="00D97FDD"/>
    <w:rsid w:val="00DA293F"/>
    <w:rsid w:val="00DA30F2"/>
    <w:rsid w:val="00DA6EAF"/>
    <w:rsid w:val="00DD01C0"/>
    <w:rsid w:val="00DD3056"/>
    <w:rsid w:val="00DE7AA8"/>
    <w:rsid w:val="00E04A50"/>
    <w:rsid w:val="00E26C56"/>
    <w:rsid w:val="00E27E33"/>
    <w:rsid w:val="00E32C35"/>
    <w:rsid w:val="00E53FA5"/>
    <w:rsid w:val="00E64077"/>
    <w:rsid w:val="00E66B3A"/>
    <w:rsid w:val="00E905AD"/>
    <w:rsid w:val="00E90B79"/>
    <w:rsid w:val="00E93AE0"/>
    <w:rsid w:val="00EA06FB"/>
    <w:rsid w:val="00EA31AE"/>
    <w:rsid w:val="00EA676D"/>
    <w:rsid w:val="00EC589E"/>
    <w:rsid w:val="00EC5B11"/>
    <w:rsid w:val="00EE1FE7"/>
    <w:rsid w:val="00EE705C"/>
    <w:rsid w:val="00EF040D"/>
    <w:rsid w:val="00EF5C5A"/>
    <w:rsid w:val="00F016B6"/>
    <w:rsid w:val="00F23ADF"/>
    <w:rsid w:val="00F42EAE"/>
    <w:rsid w:val="00F43A90"/>
    <w:rsid w:val="00F4487B"/>
    <w:rsid w:val="00F535B0"/>
    <w:rsid w:val="00F61DE5"/>
    <w:rsid w:val="00F62654"/>
    <w:rsid w:val="00F6493A"/>
    <w:rsid w:val="00F65201"/>
    <w:rsid w:val="00F72C9E"/>
    <w:rsid w:val="00F73EA3"/>
    <w:rsid w:val="00F80476"/>
    <w:rsid w:val="00F84678"/>
    <w:rsid w:val="00F93A5F"/>
    <w:rsid w:val="00F9401E"/>
    <w:rsid w:val="00F9769D"/>
    <w:rsid w:val="00FA676C"/>
    <w:rsid w:val="00FB2EE0"/>
    <w:rsid w:val="00FB38CA"/>
    <w:rsid w:val="00FB42A0"/>
    <w:rsid w:val="00FC02EE"/>
    <w:rsid w:val="00FC29FC"/>
    <w:rsid w:val="00FC68B0"/>
    <w:rsid w:val="00FD0FB8"/>
    <w:rsid w:val="00FE06F2"/>
    <w:rsid w:val="00FE6775"/>
    <w:rsid w:val="00FE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9AE8A"/>
  <w15:docId w15:val="{7E077A33-2092-43FC-9168-4E507C32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2">
    <w:name w:val="heading 2"/>
    <w:basedOn w:val="a0"/>
    <w:next w:val="a0"/>
    <w:link w:val="20"/>
    <w:unhideWhenUsed/>
    <w:qFormat/>
    <w:rsid w:val="008961F2"/>
    <w:pPr>
      <w:keepNext/>
      <w:keepLines/>
      <w:spacing w:before="360" w:after="120"/>
      <w:outlineLvl w:val="1"/>
    </w:pPr>
    <w:rPr>
      <w:b/>
      <w:bCs/>
      <w:color w:val="2E74B5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961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961F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961F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961F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961F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961F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pPr>
      <w:pBdr>
        <w:left w:val="double" w:sz="18" w:space="4" w:color="1F4E79" w:themeColor="accent1" w:themeShade="80"/>
      </w:pBdr>
      <w:spacing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a5">
    <w:name w:val="Заглавие Знак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a6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11"/>
    <w:qFormat/>
    <w:rsid w:val="00BE3CD6"/>
    <w:pPr>
      <w:numPr>
        <w:ilvl w:val="1"/>
      </w:numPr>
      <w:pBdr>
        <w:left w:val="double" w:sz="18" w:space="4" w:color="1F4E79" w:themeColor="accent1" w:themeShade="80"/>
      </w:pBdr>
      <w:spacing w:before="80" w:after="160" w:line="280" w:lineRule="exact"/>
    </w:pPr>
    <w:rPr>
      <w:b/>
      <w:bCs/>
      <w:color w:val="2E74B5" w:themeColor="accent1" w:themeShade="BF"/>
    </w:rPr>
  </w:style>
  <w:style w:type="character" w:customStyle="1" w:styleId="a8">
    <w:name w:val="Подзаглавие Знак"/>
    <w:basedOn w:val="a1"/>
    <w:link w:val="a7"/>
    <w:uiPriority w:val="11"/>
    <w:rsid w:val="00BE3CD6"/>
    <w:rPr>
      <w:b/>
      <w:bCs/>
      <w:color w:val="2E74B5" w:themeColor="accent1" w:themeShade="BF"/>
      <w:sz w:val="24"/>
      <w:szCs w:val="24"/>
    </w:rPr>
  </w:style>
  <w:style w:type="character" w:customStyle="1" w:styleId="10">
    <w:name w:val="Заглавие 1 Знак"/>
    <w:basedOn w:val="a1"/>
    <w:link w:val="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 w:themeColor="text1" w:themeTint="A6"/>
      <w:sz w:val="16"/>
      <w:szCs w:val="16"/>
    </w:rPr>
  </w:style>
  <w:style w:type="character" w:styleId="a9">
    <w:name w:val="Placeholder Text"/>
    <w:basedOn w:val="a1"/>
    <w:uiPriority w:val="99"/>
    <w:semiHidden/>
    <w:rsid w:val="008961F2"/>
    <w:rPr>
      <w:color w:val="595959" w:themeColor="text1" w:themeTint="A6"/>
    </w:rPr>
  </w:style>
  <w:style w:type="paragraph" w:styleId="aa">
    <w:name w:val="No Spacing"/>
    <w:uiPriority w:val="36"/>
    <w:qFormat/>
    <w:pPr>
      <w:spacing w:after="0" w:line="240" w:lineRule="auto"/>
    </w:pPr>
  </w:style>
  <w:style w:type="character" w:customStyle="1" w:styleId="20">
    <w:name w:val="Заглавие 2 Знак"/>
    <w:basedOn w:val="a1"/>
    <w:link w:val="2"/>
    <w:rsid w:val="008961F2"/>
    <w:rPr>
      <w:b/>
      <w:bCs/>
      <w:color w:val="2E74B5" w:themeColor="accent1" w:themeShade="BF"/>
      <w:sz w:val="24"/>
      <w:szCs w:val="24"/>
    </w:rPr>
  </w:style>
  <w:style w:type="paragraph" w:styleId="a">
    <w:name w:val="List Bullet"/>
    <w:basedOn w:val="a0"/>
    <w:uiPriority w:val="1"/>
    <w:unhideWhenUsed/>
    <w:qFormat/>
    <w:pPr>
      <w:numPr>
        <w:numId w:val="2"/>
      </w:numPr>
      <w:spacing w:after="60"/>
    </w:pPr>
  </w:style>
  <w:style w:type="paragraph" w:styleId="ab">
    <w:name w:val="header"/>
    <w:basedOn w:val="a0"/>
    <w:link w:val="ac"/>
    <w:uiPriority w:val="99"/>
    <w:unhideWhenUsed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</w:style>
  <w:style w:type="paragraph" w:styleId="ad">
    <w:name w:val="footer"/>
    <w:basedOn w:val="a0"/>
    <w:link w:val="ae"/>
    <w:uiPriority w:val="99"/>
    <w:unhideWhenUsed/>
    <w:rsid w:val="002A04F7"/>
    <w:pPr>
      <w:spacing w:before="200"/>
      <w:ind w:left="-144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ae">
    <w:name w:val="Долен колонтитул Знак"/>
    <w:basedOn w:val="a1"/>
    <w:link w:val="ad"/>
    <w:uiPriority w:val="99"/>
    <w:rsid w:val="002A04F7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GridTable4-Accent11">
    <w:name w:val="Grid Table 4 - Accent 1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Light1">
    <w:name w:val="Table Grid Light1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a2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af">
    <w:name w:val="footnote text"/>
    <w:basedOn w:val="a0"/>
    <w:link w:val="af0"/>
    <w:uiPriority w:val="12"/>
    <w:unhideWhenUsed/>
    <w:qFormat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basedOn w:val="a1"/>
    <w:link w:val="af"/>
    <w:uiPriority w:val="12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12"/>
    <w:qFormat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12"/>
    <w:unhideWhenUsed/>
    <w:qFormat/>
    <w:pPr>
      <w:spacing w:before="960"/>
    </w:pPr>
  </w:style>
  <w:style w:type="character" w:customStyle="1" w:styleId="af2">
    <w:name w:val="Подпис Знак"/>
    <w:basedOn w:val="a1"/>
    <w:link w:val="af1"/>
    <w:uiPriority w:val="12"/>
  </w:style>
  <w:style w:type="character" w:styleId="af3">
    <w:name w:val="Strong"/>
    <w:basedOn w:val="a1"/>
    <w:uiPriority w:val="22"/>
    <w:unhideWhenUsed/>
    <w:qFormat/>
    <w:rsid w:val="00117948"/>
    <w:rPr>
      <w:b/>
      <w:bCs/>
    </w:rPr>
  </w:style>
  <w:style w:type="character" w:customStyle="1" w:styleId="40">
    <w:name w:val="Заглавие 4 Знак"/>
    <w:basedOn w:val="a1"/>
    <w:link w:val="4"/>
    <w:uiPriority w:val="9"/>
    <w:semiHidden/>
    <w:rsid w:val="008961F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лавие 5 Знак"/>
    <w:basedOn w:val="a1"/>
    <w:link w:val="5"/>
    <w:uiPriority w:val="9"/>
    <w:semiHidden/>
    <w:rsid w:val="008961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лавие 6 Знак"/>
    <w:basedOn w:val="a1"/>
    <w:link w:val="6"/>
    <w:uiPriority w:val="9"/>
    <w:semiHidden/>
    <w:rsid w:val="008961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лавие 7 Знак"/>
    <w:basedOn w:val="a1"/>
    <w:link w:val="7"/>
    <w:uiPriority w:val="9"/>
    <w:semiHidden/>
    <w:rsid w:val="008961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лавие 8 Знак"/>
    <w:basedOn w:val="a1"/>
    <w:link w:val="8"/>
    <w:uiPriority w:val="9"/>
    <w:semiHidden/>
    <w:rsid w:val="008961F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лавие 9 Знак"/>
    <w:basedOn w:val="a1"/>
    <w:link w:val="9"/>
    <w:uiPriority w:val="9"/>
    <w:semiHidden/>
    <w:rsid w:val="008961F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f4">
    <w:name w:val="Intense Emphasis"/>
    <w:basedOn w:val="a1"/>
    <w:uiPriority w:val="21"/>
    <w:semiHidden/>
    <w:unhideWhenUsed/>
    <w:qFormat/>
    <w:rsid w:val="008961F2"/>
    <w:rPr>
      <w:i/>
      <w:iCs/>
      <w:color w:val="2E74B5" w:themeColor="accent1" w:themeShade="BF"/>
    </w:rPr>
  </w:style>
  <w:style w:type="paragraph" w:styleId="af5">
    <w:name w:val="Intense Quote"/>
    <w:basedOn w:val="a0"/>
    <w:next w:val="a0"/>
    <w:link w:val="af6"/>
    <w:uiPriority w:val="30"/>
    <w:semiHidden/>
    <w:unhideWhenUsed/>
    <w:qFormat/>
    <w:rsid w:val="008961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6">
    <w:name w:val="Интензивно цитиране Знак"/>
    <w:basedOn w:val="a1"/>
    <w:link w:val="af5"/>
    <w:uiPriority w:val="30"/>
    <w:semiHidden/>
    <w:rsid w:val="008961F2"/>
    <w:rPr>
      <w:i/>
      <w:iCs/>
      <w:color w:val="2E74B5" w:themeColor="accent1" w:themeShade="BF"/>
    </w:rPr>
  </w:style>
  <w:style w:type="character" w:styleId="af7">
    <w:name w:val="Intense Reference"/>
    <w:basedOn w:val="a1"/>
    <w:uiPriority w:val="32"/>
    <w:semiHidden/>
    <w:unhideWhenUsed/>
    <w:qFormat/>
    <w:rsid w:val="008961F2"/>
    <w:rPr>
      <w:b/>
      <w:bCs/>
      <w:caps w:val="0"/>
      <w:smallCaps/>
      <w:color w:val="2E74B5" w:themeColor="accent1" w:themeShade="BF"/>
      <w:spacing w:val="5"/>
    </w:rPr>
  </w:style>
  <w:style w:type="paragraph" w:styleId="af8">
    <w:name w:val="Block Text"/>
    <w:basedOn w:val="a0"/>
    <w:uiPriority w:val="99"/>
    <w:semiHidden/>
    <w:unhideWhenUsed/>
    <w:rsid w:val="008961F2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af9">
    <w:name w:val="Hyperlink"/>
    <w:basedOn w:val="a1"/>
    <w:unhideWhenUsed/>
    <w:rsid w:val="008961F2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paragraph" w:styleId="afa">
    <w:name w:val="Normal (Web)"/>
    <w:basedOn w:val="a0"/>
    <w:uiPriority w:val="99"/>
    <w:unhideWhenUsed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unhideWhenUsed/>
    <w:qFormat/>
    <w:rsid w:val="00E905AD"/>
    <w:pPr>
      <w:ind w:left="720"/>
      <w:contextualSpacing/>
    </w:pPr>
  </w:style>
  <w:style w:type="paragraph" w:styleId="afc">
    <w:name w:val="Body Text"/>
    <w:basedOn w:val="a0"/>
    <w:link w:val="afd"/>
    <w:unhideWhenUsed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basedOn w:val="a1"/>
    <w:link w:val="afc"/>
    <w:rsid w:val="00215592"/>
    <w:rPr>
      <w:rFonts w:ascii="Arial" w:eastAsia="Times New Roman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unhideWhenUsed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basedOn w:val="a1"/>
    <w:link w:val="afe"/>
    <w:uiPriority w:val="99"/>
    <w:semiHidden/>
    <w:rsid w:val="00286035"/>
    <w:rPr>
      <w:rFonts w:ascii="Segoe UI" w:eastAsia="Times New Roman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UnresolvedMention2">
    <w:name w:val="Unresolved Mention2"/>
    <w:basedOn w:val="a1"/>
    <w:uiPriority w:val="99"/>
    <w:semiHidden/>
    <w:unhideWhenUsed/>
    <w:rsid w:val="00EC589E"/>
    <w:rPr>
      <w:color w:val="605E5C"/>
      <w:shd w:val="clear" w:color="auto" w:fill="E1DFDD"/>
    </w:rPr>
  </w:style>
  <w:style w:type="character" w:styleId="aff1">
    <w:name w:val="Unresolved Mention"/>
    <w:basedOn w:val="a1"/>
    <w:uiPriority w:val="99"/>
    <w:semiHidden/>
    <w:unhideWhenUsed/>
    <w:rsid w:val="00EE1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sil\AppData\Roaming\Microsoft\Templates\Services%20proposal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B78183-0BFD-4CC2-B9FB-D2DC2BA4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Services proposal (Business Blue design).dotx</Template>
  <TotalTime>283</TotalTime>
  <Pages>1</Pages>
  <Words>1402</Words>
  <Characters>7998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Пулев Инвест Груп</Company>
  <LinksUpToDate>false</LinksUpToDate>
  <CharactersWithSpaces>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</dc:creator>
  <cp:lastModifiedBy>Hristina Petrova</cp:lastModifiedBy>
  <cp:revision>90</cp:revision>
  <cp:lastPrinted>2023-11-15T11:24:00Z</cp:lastPrinted>
  <dcterms:created xsi:type="dcterms:W3CDTF">2022-10-26T07:29:00Z</dcterms:created>
  <dcterms:modified xsi:type="dcterms:W3CDTF">2026-03-13T14:45:00Z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