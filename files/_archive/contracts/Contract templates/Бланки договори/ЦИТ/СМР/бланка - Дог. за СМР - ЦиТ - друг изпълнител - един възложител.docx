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3525F4C2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………………..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3472E004" w14:textId="3608CE0C" w:rsidR="007F4EE3" w:rsidRPr="007F4EE3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3B5665" w:rsidRPr="007F4EE3">
        <w:rPr>
          <w:bCs/>
          <w:highlight w:val="yellow"/>
          <w:lang w:val="bg-BG"/>
        </w:rPr>
        <w:t>,</w:t>
      </w:r>
      <w:r w:rsidR="009A3FC9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 по-долу за краткост </w:t>
      </w:r>
      <w:r w:rsidR="00C53757" w:rsidRPr="007F4EE3">
        <w:rPr>
          <w:b/>
          <w:bCs/>
          <w:lang w:val="bg-BG"/>
        </w:rPr>
        <w:t>ВЪЗЛОЖИТЕЛ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293CE107" w14:textId="77777777" w:rsidR="003E7CAD" w:rsidRDefault="007F4EE3" w:rsidP="003E7CAD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</w:t>
      </w:r>
      <w:r w:rsidR="003E7CAD" w:rsidRPr="00641B12">
        <w:rPr>
          <w:lang w:val="bg-BG"/>
        </w:rPr>
        <w:t xml:space="preserve">в </w:t>
      </w:r>
      <w:r w:rsidR="003E7CAD" w:rsidRPr="00656B1F">
        <w:rPr>
          <w:lang w:val="bg-BG"/>
        </w:rPr>
        <w:t xml:space="preserve">сгради </w:t>
      </w:r>
      <w:r w:rsidR="003E7CAD" w:rsidRPr="00656B1F">
        <w:rPr>
          <w:b/>
          <w:bCs/>
          <w:lang w:val="bg-BG"/>
        </w:rPr>
        <w:t>„ЦАРЕВЕЦ“ и „ТРАПЕЗИЦА“</w:t>
      </w:r>
      <w:r w:rsidR="003E7CAD" w:rsidRPr="00656B1F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</w:t>
      </w:r>
      <w:r w:rsidR="003E7CAD">
        <w:rPr>
          <w:lang w:val="bg-BG"/>
        </w:rPr>
        <w:t xml:space="preserve"> </w:t>
      </w:r>
      <w:r w:rsidR="003E7CAD" w:rsidRPr="00656B1F">
        <w:rPr>
          <w:lang w:val="bg-BG"/>
        </w:rPr>
        <w:t xml:space="preserve">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3E7CAD" w:rsidRPr="00656B1F">
        <w:rPr>
          <w:lang w:val="bg-BG"/>
        </w:rPr>
        <w:t>планоснимачен</w:t>
      </w:r>
      <w:proofErr w:type="spellEnd"/>
      <w:r w:rsidR="003E7CAD" w:rsidRPr="00656B1F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3E7CAD" w:rsidRPr="007F4EE3">
        <w:rPr>
          <w:highlight w:val="yellow"/>
          <w:lang w:val="bg-BG"/>
        </w:rPr>
        <w:t>,</w:t>
      </w:r>
      <w:r w:rsidR="003E7CAD" w:rsidRPr="007F4EE3">
        <w:rPr>
          <w:lang w:val="bg-BG"/>
        </w:rPr>
        <w:t xml:space="preserve"> </w:t>
      </w:r>
      <w:r w:rsidR="003E7CAD" w:rsidRPr="007F4EE3">
        <w:rPr>
          <w:highlight w:val="yellow"/>
          <w:lang w:val="bg-BG"/>
        </w:rPr>
        <w:t>който/които имот/и</w:t>
      </w:r>
      <w:r w:rsidR="003E7CAD" w:rsidRPr="007F4EE3">
        <w:rPr>
          <w:lang w:val="bg-BG"/>
        </w:rPr>
        <w:t xml:space="preserve"> ще </w:t>
      </w:r>
      <w:r w:rsidR="003E7CAD" w:rsidRPr="007F4EE3">
        <w:rPr>
          <w:highlight w:val="yellow"/>
          <w:lang w:val="bg-BG"/>
        </w:rPr>
        <w:t>представлява/т:</w:t>
      </w:r>
      <w:r w:rsidR="003E7CAD" w:rsidRPr="007F4EE3">
        <w:rPr>
          <w:lang w:val="bg-BG"/>
        </w:rPr>
        <w:t xml:space="preserve"> </w:t>
      </w:r>
    </w:p>
    <w:p w14:paraId="0B1C4B9B" w14:textId="1F91808B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</w:t>
      </w:r>
      <w:r w:rsidRPr="00641B12">
        <w:rPr>
          <w:highlight w:val="yellow"/>
          <w:lang w:val="bg-BG"/>
        </w:rPr>
        <w:lastRenderedPageBreak/>
        <w:t xml:space="preserve">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30CD1B0A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5B7B99F9" w14:textId="7996F3AB" w:rsidR="003D320B" w:rsidRPr="00641B12" w:rsidRDefault="007F4EE3" w:rsidP="003D320B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Цената по </w:t>
      </w:r>
      <w:r w:rsidR="003D320B">
        <w:t>договора</w:t>
      </w:r>
      <w:r w:rsidR="003B5665" w:rsidRPr="007F4EE3">
        <w:t xml:space="preserve"> се заплаща от ВЪЗЛОЖИТЕЛЯ по банкова сметка на </w:t>
      </w:r>
      <w:r w:rsidR="003D320B" w:rsidRPr="005422C0">
        <w:rPr>
          <w:highlight w:val="yellow"/>
          <w:lang w:val="en-US"/>
        </w:rPr>
        <w:t>…………………</w:t>
      </w:r>
      <w:r w:rsidR="003D320B" w:rsidRPr="00641B12">
        <w:rPr>
          <w:lang w:val="bg-BG"/>
        </w:rPr>
        <w:t xml:space="preserve"> с IBAN в </w:t>
      </w:r>
      <w:r w:rsidR="00881CE0">
        <w:rPr>
          <w:lang w:val="bg-BG"/>
        </w:rPr>
        <w:t>евро</w:t>
      </w:r>
      <w:r w:rsidR="003D320B" w:rsidRPr="00641B12">
        <w:rPr>
          <w:lang w:val="bg-BG"/>
        </w:rPr>
        <w:t xml:space="preserve"> </w:t>
      </w:r>
      <w:r w:rsidR="003D320B" w:rsidRPr="005422C0">
        <w:rPr>
          <w:highlight w:val="yellow"/>
        </w:rPr>
        <w:t>……………….</w:t>
      </w:r>
      <w:r w:rsidR="003D320B" w:rsidRPr="00641B12">
        <w:rPr>
          <w:lang w:val="bg-BG"/>
        </w:rPr>
        <w:t xml:space="preserve">, открита в банка </w:t>
      </w:r>
      <w:r w:rsidR="003D320B" w:rsidRPr="005422C0">
        <w:rPr>
          <w:highlight w:val="yellow"/>
        </w:rPr>
        <w:t>………………….</w:t>
      </w:r>
      <w:r w:rsidR="003D320B" w:rsidRPr="005422C0">
        <w:rPr>
          <w:highlight w:val="yellow"/>
          <w:lang w:val="bg-BG"/>
        </w:rPr>
        <w:t>,</w:t>
      </w:r>
      <w:r w:rsidR="003D320B" w:rsidRPr="00641B12">
        <w:rPr>
          <w:lang w:val="bg-BG"/>
        </w:rPr>
        <w:t xml:space="preserve"> както следва:</w:t>
      </w:r>
    </w:p>
    <w:p w14:paraId="6E280BA4" w14:textId="1E75B102" w:rsidR="003B5665" w:rsidRPr="007F4EE3" w:rsidRDefault="003D320B" w:rsidP="003B5665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1.1</w:t>
      </w:r>
      <w:r w:rsidR="003B5665" w:rsidRPr="007F4EE3">
        <w:rPr>
          <w:rFonts w:ascii="Times New Roman" w:hAnsi="Times New Roman" w:cs="Times New Roman"/>
          <w:highlight w:val="yellow"/>
        </w:rPr>
        <w:t xml:space="preserve"> Първата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 xml:space="preserve"> евро (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……………….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>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без ДДС</w:t>
      </w:r>
      <w:r w:rsidR="009D6B90" w:rsidRPr="007F4EE3">
        <w:rPr>
          <w:rFonts w:ascii="Times New Roman" w:hAnsi="Times New Roman" w:cs="Times New Roman"/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7808A762" w14:textId="77777777" w:rsidR="003E7CAD" w:rsidRDefault="003D320B" w:rsidP="003E7CAD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lastRenderedPageBreak/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3E7CAD"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</w:t>
      </w:r>
      <w:r w:rsidR="003E7CAD" w:rsidRPr="00575EB2">
        <w:rPr>
          <w:rFonts w:ascii="Times New Roman" w:hAnsi="Times New Roman" w:cs="Times New Roman"/>
        </w:rPr>
        <w:t xml:space="preserve">, както и да осигури констативен Акт-образец 14 за приемане на конструкцията на сградата в срок до </w:t>
      </w:r>
      <w:r w:rsidR="003E7CAD" w:rsidRPr="00575EB2">
        <w:rPr>
          <w:rFonts w:ascii="Times New Roman" w:hAnsi="Times New Roman" w:cs="Times New Roman"/>
          <w:b/>
          <w:bCs/>
        </w:rPr>
        <w:t xml:space="preserve">26.06.2026 г. Да снабди сградата с разрешение за ползване в срок до </w:t>
      </w:r>
      <w:r w:rsidR="003E7CAD" w:rsidRPr="00B84804">
        <w:rPr>
          <w:rFonts w:ascii="Times New Roman" w:hAnsi="Times New Roman" w:cs="Times New Roman"/>
          <w:b/>
          <w:bCs/>
        </w:rPr>
        <w:t>26.06.2028 г.,</w:t>
      </w:r>
      <w:r w:rsidR="003E7CAD" w:rsidRPr="00575EB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</w:t>
      </w:r>
      <w:r w:rsidR="003E7CAD" w:rsidRPr="00641B12">
        <w:rPr>
          <w:rFonts w:ascii="Times New Roman" w:hAnsi="Times New Roman" w:cs="Times New Roman"/>
          <w:b/>
          <w:bCs/>
        </w:rPr>
        <w:t xml:space="preserve"> </w:t>
      </w:r>
    </w:p>
    <w:p w14:paraId="5FA0367C" w14:textId="237B5B7E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4E71A79F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23F8124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7F4EE3">
        <w:rPr>
          <w:rFonts w:ascii="Times New Roman" w:hAnsi="Times New Roman" w:cs="Times New Roman"/>
        </w:rPr>
        <w:t>ВЪЗЛОЖИТЕЛ</w:t>
      </w:r>
      <w:r w:rsidR="00F62654" w:rsidRPr="007F4EE3">
        <w:rPr>
          <w:rFonts w:ascii="Times New Roman" w:hAnsi="Times New Roman" w:cs="Times New Roman"/>
        </w:rPr>
        <w:t>ЯТ</w:t>
      </w:r>
      <w:r w:rsidR="000E295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F62654" w:rsidRPr="007F4EE3">
        <w:rPr>
          <w:rFonts w:ascii="Times New Roman" w:hAnsi="Times New Roman" w:cs="Times New Roman"/>
        </w:rPr>
        <w:t>же</w:t>
      </w:r>
      <w:r w:rsidR="00215592" w:rsidRPr="007F4EE3">
        <w:rPr>
          <w:rFonts w:ascii="Times New Roman" w:hAnsi="Times New Roman" w:cs="Times New Roman"/>
        </w:rPr>
        <w:t xml:space="preserve"> да го отстрани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 xml:space="preserve">сам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01726035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r w:rsidR="00843346">
        <w:rPr>
          <w:color w:val="auto"/>
          <w:lang w:val="bg-BG"/>
        </w:rPr>
        <w:t>Възложителя</w:t>
      </w:r>
    </w:p>
    <w:p w14:paraId="112B6F30" w14:textId="4623780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заплати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1FA0C56F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0F7FAE52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F62654" w:rsidRPr="00BB0AFA">
        <w:rPr>
          <w:rFonts w:ascii="Times New Roman" w:hAnsi="Times New Roman" w:cs="Times New Roman"/>
        </w:rPr>
        <w:t>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5F3F0D" w:rsidRPr="00BB0AFA">
        <w:rPr>
          <w:rFonts w:ascii="Times New Roman" w:hAnsi="Times New Roman" w:cs="Times New Roman"/>
        </w:rPr>
        <w:t>Я</w:t>
      </w:r>
      <w:r w:rsidR="000E53F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01896DBD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Pr="00BB0AFA">
        <w:rPr>
          <w:rFonts w:ascii="Times New Roman" w:hAnsi="Times New Roman" w:cs="Times New Roman"/>
        </w:rPr>
        <w:t>ВЪЗЛОЖИТЕЛЯ</w:t>
      </w:r>
      <w:r>
        <w:rPr>
          <w:rFonts w:ascii="Times New Roman" w:hAnsi="Times New Roman" w:cs="Times New Roman"/>
        </w:rPr>
        <w:t xml:space="preserve">Т </w:t>
      </w:r>
      <w:r w:rsidR="003D320B" w:rsidRPr="007F4EE3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lastRenderedPageBreak/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E97F7D3" w14:textId="78C48778" w:rsidR="00931463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Възложителя</w:t>
      </w:r>
      <w:r w:rsidRPr="007F4EE3">
        <w:rPr>
          <w:rFonts w:ascii="Times New Roman" w:hAnsi="Times New Roman" w:cs="Times New Roman"/>
        </w:rPr>
        <w:t xml:space="preserve">: </w:t>
      </w:r>
      <w:r w:rsidR="00931463">
        <w:rPr>
          <w:rFonts w:ascii="Times New Roman" w:hAnsi="Times New Roman" w:cs="Times New Roman"/>
        </w:rPr>
        <w:t>адрес:</w:t>
      </w:r>
      <w:r w:rsidR="00931463" w:rsidRPr="007F4EE3">
        <w:rPr>
          <w:rFonts w:ascii="Times New Roman" w:hAnsi="Times New Roman" w:cs="Times New Roman"/>
        </w:rPr>
        <w:t xml:space="preserve"> </w:t>
      </w:r>
      <w:r w:rsidR="00931463"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931463" w:rsidRPr="007F4EE3">
        <w:rPr>
          <w:rFonts w:ascii="Times New Roman" w:hAnsi="Times New Roman" w:cs="Times New Roman"/>
        </w:rPr>
        <w:t xml:space="preserve">, </w:t>
      </w:r>
    </w:p>
    <w:p w14:paraId="263A6D66" w14:textId="15B0A672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.......................................................................................</w:t>
      </w:r>
      <w:r w:rsidRPr="007F4EE3">
        <w:rPr>
          <w:rFonts w:ascii="Times New Roman" w:hAnsi="Times New Roman" w:cs="Times New Roman"/>
        </w:rPr>
        <w:t xml:space="preserve">, тел: </w:t>
      </w:r>
      <w:r>
        <w:rPr>
          <w:rFonts w:ascii="Times New Roman" w:hAnsi="Times New Roman" w:cs="Times New Roman"/>
        </w:rPr>
        <w:t>....................................................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139D1A6C" w14:textId="748F65F2" w:rsidR="007532B0" w:rsidRPr="007F4EE3" w:rsidRDefault="007532B0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532FF95D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2191355C" w14:textId="4C48AE2A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…………………..)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014AB954" w14:textId="77777777" w:rsidR="00F84678" w:rsidRPr="007F4EE3" w:rsidRDefault="00F84678" w:rsidP="00582760">
      <w:pPr>
        <w:spacing w:before="100" w:beforeAutospacing="1" w:after="100" w:afterAutospacing="1"/>
        <w:jc w:val="both"/>
        <w:rPr>
          <w:lang w:val="bg-BG"/>
        </w:rPr>
      </w:pPr>
    </w:p>
    <w:p w14:paraId="5285F02D" w14:textId="3E90EFE7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F23ADF" w:rsidRPr="007F4EE3">
        <w:rPr>
          <w:lang w:val="bg-BG"/>
        </w:rPr>
        <w:t>:...............................................</w:t>
      </w:r>
    </w:p>
    <w:p w14:paraId="7E38893C" w14:textId="63C523FB" w:rsidR="00F23ADF" w:rsidRPr="007F4EE3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0AC92" w14:textId="77777777" w:rsidR="004C0F19" w:rsidRDefault="004C0F19">
      <w:r>
        <w:separator/>
      </w:r>
    </w:p>
  </w:endnote>
  <w:endnote w:type="continuationSeparator" w:id="0">
    <w:p w14:paraId="281CA6F3" w14:textId="77777777" w:rsidR="004C0F19" w:rsidRDefault="004C0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B59D2" w14:textId="77777777" w:rsidR="004C0F19" w:rsidRDefault="004C0F19">
      <w:r>
        <w:separator/>
      </w:r>
    </w:p>
  </w:footnote>
  <w:footnote w:type="continuationSeparator" w:id="0">
    <w:p w14:paraId="15696CA6" w14:textId="77777777" w:rsidR="004C0F19" w:rsidRDefault="004C0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982738">
    <w:abstractNumId w:val="9"/>
  </w:num>
  <w:num w:numId="2" w16cid:durableId="666531">
    <w:abstractNumId w:val="12"/>
  </w:num>
  <w:num w:numId="3" w16cid:durableId="2001033935">
    <w:abstractNumId w:val="12"/>
    <w:lvlOverride w:ilvl="0">
      <w:startOverride w:val="1"/>
    </w:lvlOverride>
  </w:num>
  <w:num w:numId="4" w16cid:durableId="2127769048">
    <w:abstractNumId w:val="7"/>
  </w:num>
  <w:num w:numId="5" w16cid:durableId="1981106130">
    <w:abstractNumId w:val="6"/>
  </w:num>
  <w:num w:numId="6" w16cid:durableId="1179736349">
    <w:abstractNumId w:val="5"/>
  </w:num>
  <w:num w:numId="7" w16cid:durableId="483471698">
    <w:abstractNumId w:val="4"/>
  </w:num>
  <w:num w:numId="8" w16cid:durableId="1024135056">
    <w:abstractNumId w:val="8"/>
  </w:num>
  <w:num w:numId="9" w16cid:durableId="1507944279">
    <w:abstractNumId w:val="3"/>
  </w:num>
  <w:num w:numId="10" w16cid:durableId="1034160348">
    <w:abstractNumId w:val="2"/>
  </w:num>
  <w:num w:numId="11" w16cid:durableId="1363634304">
    <w:abstractNumId w:val="1"/>
  </w:num>
  <w:num w:numId="12" w16cid:durableId="1228683278">
    <w:abstractNumId w:val="0"/>
  </w:num>
  <w:num w:numId="13" w16cid:durableId="2350178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5522014">
    <w:abstractNumId w:val="13"/>
  </w:num>
  <w:num w:numId="15" w16cid:durableId="366611143">
    <w:abstractNumId w:val="14"/>
  </w:num>
  <w:num w:numId="16" w16cid:durableId="1166166072">
    <w:abstractNumId w:val="10"/>
  </w:num>
  <w:num w:numId="17" w16cid:durableId="738199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2F4AD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E7CAD"/>
    <w:rsid w:val="003F3764"/>
    <w:rsid w:val="003F7B0C"/>
    <w:rsid w:val="00456F09"/>
    <w:rsid w:val="00460AEA"/>
    <w:rsid w:val="004647A2"/>
    <w:rsid w:val="004747CA"/>
    <w:rsid w:val="004850EA"/>
    <w:rsid w:val="00491C08"/>
    <w:rsid w:val="004972A1"/>
    <w:rsid w:val="004A15DE"/>
    <w:rsid w:val="004A44D0"/>
    <w:rsid w:val="004B5850"/>
    <w:rsid w:val="004C05C0"/>
    <w:rsid w:val="004C0F19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6F98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1CE0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3BD7"/>
    <w:rsid w:val="00C64690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05D1E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283</TotalTime>
  <Pages>1</Pages>
  <Words>1332</Words>
  <Characters>7593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90</cp:revision>
  <cp:lastPrinted>2023-11-15T11:24:00Z</cp:lastPrinted>
  <dcterms:created xsi:type="dcterms:W3CDTF">2022-10-26T07:29:00Z</dcterms:created>
  <dcterms:modified xsi:type="dcterms:W3CDTF">2026-03-16T12:25:00Z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